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7E0DD" w14:textId="77777777" w:rsidR="00BC4D69" w:rsidRPr="0066793F" w:rsidRDefault="00BC4D69" w:rsidP="00442F0F">
      <w:pPr>
        <w:ind w:right="800"/>
        <w:rPr>
          <w:lang w:eastAsia="ko-KR"/>
        </w:rPr>
      </w:pPr>
    </w:p>
    <w:p w14:paraId="629A5F2A" w14:textId="77777777" w:rsidR="004B3D69" w:rsidRPr="0066793F" w:rsidRDefault="004B3D69" w:rsidP="0066793F"/>
    <w:p w14:paraId="5741C924" w14:textId="77777777" w:rsidR="004B3D69" w:rsidRPr="0066793F" w:rsidRDefault="004B3D69" w:rsidP="0066793F">
      <w:pPr>
        <w:rPr>
          <w:lang w:eastAsia="ko-KR"/>
        </w:rPr>
      </w:pPr>
    </w:p>
    <w:p w14:paraId="11CE3FB9" w14:textId="77777777" w:rsidR="004B3D69" w:rsidRPr="0066793F" w:rsidRDefault="004B3D69" w:rsidP="0066793F"/>
    <w:p w14:paraId="306F6749" w14:textId="164AEB59" w:rsidR="004B3D69" w:rsidRPr="00255A33" w:rsidRDefault="00714E4C" w:rsidP="0066793F">
      <w:pPr>
        <w:pStyle w:val="DocTitle"/>
        <w:rPr>
          <w:sz w:val="40"/>
          <w:szCs w:val="22"/>
          <w:lang w:eastAsia="ko-KR"/>
        </w:rPr>
      </w:pPr>
      <w:r>
        <w:rPr>
          <w:rFonts w:hint="eastAsia"/>
          <w:sz w:val="40"/>
          <w:szCs w:val="22"/>
          <w:lang w:eastAsia="ko-KR"/>
        </w:rPr>
        <w:t>주식</w:t>
      </w:r>
      <w:r>
        <w:rPr>
          <w:rFonts w:hint="eastAsia"/>
          <w:sz w:val="40"/>
          <w:szCs w:val="22"/>
          <w:lang w:eastAsia="ko-KR"/>
        </w:rPr>
        <w:t xml:space="preserve"> </w:t>
      </w:r>
      <w:r>
        <w:rPr>
          <w:rFonts w:hint="eastAsia"/>
          <w:sz w:val="40"/>
          <w:szCs w:val="22"/>
          <w:lang w:eastAsia="ko-KR"/>
        </w:rPr>
        <w:t>매매</w:t>
      </w:r>
      <w:r>
        <w:rPr>
          <w:rFonts w:hint="eastAsia"/>
          <w:sz w:val="40"/>
          <w:szCs w:val="22"/>
          <w:lang w:eastAsia="ko-KR"/>
        </w:rPr>
        <w:t xml:space="preserve"> </w:t>
      </w:r>
      <w:r>
        <w:rPr>
          <w:rFonts w:hint="eastAsia"/>
          <w:sz w:val="40"/>
          <w:szCs w:val="22"/>
          <w:lang w:eastAsia="ko-KR"/>
        </w:rPr>
        <w:t>관리</w:t>
      </w:r>
      <w:r>
        <w:rPr>
          <w:rFonts w:hint="eastAsia"/>
          <w:sz w:val="40"/>
          <w:szCs w:val="22"/>
          <w:lang w:eastAsia="ko-KR"/>
        </w:rPr>
        <w:t xml:space="preserve"> </w:t>
      </w:r>
      <w:r>
        <w:rPr>
          <w:rFonts w:hint="eastAsia"/>
          <w:sz w:val="40"/>
          <w:szCs w:val="22"/>
          <w:lang w:eastAsia="ko-KR"/>
        </w:rPr>
        <w:t>프로그램</w:t>
      </w:r>
    </w:p>
    <w:p w14:paraId="3CDA3582" w14:textId="77777777" w:rsidR="004B3D69" w:rsidRPr="0066793F" w:rsidRDefault="004B3D69" w:rsidP="0066793F">
      <w:pPr>
        <w:rPr>
          <w:lang w:eastAsia="ko-KR"/>
        </w:rPr>
      </w:pPr>
    </w:p>
    <w:p w14:paraId="1A439BD6" w14:textId="77777777" w:rsidR="004E2B41" w:rsidRDefault="004E2B41" w:rsidP="0066793F">
      <w:pPr>
        <w:rPr>
          <w:lang w:eastAsia="ko-KR"/>
        </w:rPr>
      </w:pPr>
    </w:p>
    <w:p w14:paraId="2EBE31E4" w14:textId="77777777" w:rsidR="00557406" w:rsidRDefault="00557406" w:rsidP="0066793F">
      <w:pPr>
        <w:rPr>
          <w:lang w:eastAsia="ko-KR"/>
        </w:rPr>
      </w:pPr>
    </w:p>
    <w:p w14:paraId="518CC6CD" w14:textId="77777777" w:rsidR="00557406" w:rsidRDefault="00557406" w:rsidP="0066793F">
      <w:pPr>
        <w:rPr>
          <w:lang w:eastAsia="ko-KR"/>
        </w:rPr>
      </w:pPr>
    </w:p>
    <w:p w14:paraId="20B3918C" w14:textId="77777777" w:rsidR="00B815B4" w:rsidRDefault="00557406" w:rsidP="00557406">
      <w:pPr>
        <w:jc w:val="center"/>
      </w:pPr>
      <w:r>
        <w:rPr>
          <w:noProof/>
        </w:rPr>
        <w:drawing>
          <wp:inline distT="0" distB="0" distL="0" distR="0" wp14:anchorId="2D58D61C" wp14:editId="441ACA50">
            <wp:extent cx="2718435" cy="2718435"/>
            <wp:effectExtent l="0" t="0" r="5715" b="5715"/>
            <wp:docPr id="1120245501" name="그림 2" descr="상징, 로고, 폰트, 원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45501" name="그림 2" descr="상징, 로고, 폰트, 원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70FE" w14:textId="77777777" w:rsidR="00B815B4" w:rsidRPr="00B815B4" w:rsidRDefault="00B815B4" w:rsidP="0066793F">
      <w:pPr>
        <w:rPr>
          <w:b/>
          <w:bCs/>
        </w:rPr>
      </w:pPr>
    </w:p>
    <w:p w14:paraId="67727E89" w14:textId="77777777" w:rsidR="00B815B4" w:rsidRDefault="00B815B4" w:rsidP="0066793F">
      <w:pPr>
        <w:rPr>
          <w:b/>
          <w:bCs/>
        </w:rPr>
      </w:pPr>
    </w:p>
    <w:p w14:paraId="2E6D4BCD" w14:textId="77777777" w:rsidR="00B815B4" w:rsidRPr="00B815B4" w:rsidRDefault="00B815B4" w:rsidP="0066793F">
      <w:pPr>
        <w:rPr>
          <w:b/>
          <w:bCs/>
        </w:rPr>
      </w:pPr>
    </w:p>
    <w:p w14:paraId="3201BEE1" w14:textId="77777777" w:rsidR="00B815B4" w:rsidRPr="00B815B4" w:rsidRDefault="00B815B4" w:rsidP="0066793F">
      <w:pPr>
        <w:rPr>
          <w:b/>
          <w:bCs/>
        </w:rPr>
      </w:pPr>
    </w:p>
    <w:p w14:paraId="08049B8D" w14:textId="77777777" w:rsidR="00442F0F" w:rsidRDefault="00442F0F" w:rsidP="00B815B4">
      <w:pPr>
        <w:rPr>
          <w:lang w:val="en-GB" w:eastAsia="ko-KR"/>
        </w:rPr>
      </w:pPr>
    </w:p>
    <w:p w14:paraId="33D03396" w14:textId="77777777" w:rsidR="00442F0F" w:rsidRDefault="00442F0F" w:rsidP="00B815B4">
      <w:pPr>
        <w:rPr>
          <w:lang w:val="en-GB" w:eastAsia="ko-KR"/>
        </w:rPr>
      </w:pPr>
    </w:p>
    <w:p w14:paraId="5557C048" w14:textId="77777777" w:rsidR="00442F0F" w:rsidRPr="00B815B4" w:rsidRDefault="00442F0F" w:rsidP="00B815B4">
      <w:pPr>
        <w:rPr>
          <w:lang w:val="en-GB" w:eastAsia="ko-KR"/>
        </w:rPr>
      </w:pPr>
    </w:p>
    <w:tbl>
      <w:tblPr>
        <w:tblStyle w:val="ae"/>
        <w:tblW w:w="9072" w:type="dxa"/>
        <w:jc w:val="center"/>
        <w:tblLayout w:type="fixed"/>
        <w:tblLook w:val="0080" w:firstRow="0" w:lastRow="0" w:firstColumn="1" w:lastColumn="0" w:noHBand="0" w:noVBand="0"/>
      </w:tblPr>
      <w:tblGrid>
        <w:gridCol w:w="2410"/>
        <w:gridCol w:w="6662"/>
      </w:tblGrid>
      <w:tr w:rsidR="004C657E" w:rsidRPr="0066793F" w14:paraId="00DD3116" w14:textId="77777777" w:rsidTr="00B73085">
        <w:trPr>
          <w:trHeight w:val="2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2" w:type="dxa"/>
            <w:gridSpan w:val="2"/>
            <w:noWrap/>
          </w:tcPr>
          <w:p w14:paraId="22786C3D" w14:textId="77777777" w:rsidR="004C657E" w:rsidRPr="0066793F" w:rsidRDefault="004C657E" w:rsidP="0066793F">
            <w:pPr>
              <w:pStyle w:val="metaprojectname"/>
            </w:pPr>
            <w:r w:rsidRPr="0066793F">
              <w:t>Document Meta Data</w:t>
            </w:r>
          </w:p>
        </w:tc>
      </w:tr>
      <w:tr w:rsidR="004B3D69" w:rsidRPr="0066793F" w14:paraId="755620EF" w14:textId="77777777" w:rsidTr="00B73085">
        <w:trPr>
          <w:trHeight w:val="2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noWrap/>
          </w:tcPr>
          <w:p w14:paraId="40B0D310" w14:textId="77777777" w:rsidR="004B3D69" w:rsidRPr="0066793F" w:rsidRDefault="004B3D69" w:rsidP="0066793F">
            <w:r w:rsidRPr="0066793F">
              <w:t>Project Name</w:t>
            </w:r>
          </w:p>
        </w:tc>
        <w:tc>
          <w:tcPr>
            <w:tcW w:w="6662" w:type="dxa"/>
            <w:noWrap/>
          </w:tcPr>
          <w:p w14:paraId="5A9DDDE3" w14:textId="77777777" w:rsidR="004B3D69" w:rsidRPr="0066793F" w:rsidRDefault="000E7E42" w:rsidP="0066793F">
            <w:pPr>
              <w:pStyle w:val="metaprojectnam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793F">
              <w:t>&lt;Project</w:t>
            </w:r>
            <w:r w:rsidR="001F1A0D" w:rsidRPr="0066793F">
              <w:t xml:space="preserve"> </w:t>
            </w:r>
            <w:r w:rsidRPr="0066793F">
              <w:t>Name&gt;</w:t>
            </w:r>
          </w:p>
        </w:tc>
      </w:tr>
      <w:tr w:rsidR="001A46BD" w:rsidRPr="0066793F" w14:paraId="64872EC2" w14:textId="77777777" w:rsidTr="00B73085">
        <w:trPr>
          <w:trHeight w:val="2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noWrap/>
          </w:tcPr>
          <w:p w14:paraId="043A5801" w14:textId="77777777" w:rsidR="001A46BD" w:rsidRPr="0066793F" w:rsidRDefault="001A46BD" w:rsidP="0066793F">
            <w:r w:rsidRPr="0066793F">
              <w:t>Author</w:t>
            </w:r>
          </w:p>
        </w:tc>
        <w:tc>
          <w:tcPr>
            <w:tcW w:w="6662" w:type="dxa"/>
            <w:noWrap/>
          </w:tcPr>
          <w:p w14:paraId="4D4ED67C" w14:textId="77777777" w:rsidR="001A46BD" w:rsidRPr="0066793F" w:rsidRDefault="00442F0F" w:rsidP="00667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Malgun Gothic" w:eastAsia="Malgun Gothic" w:hAnsi="Malgun Gothic" w:cs="Malgun Gothic" w:hint="eastAsia"/>
                <w:lang w:eastAsia="ko-KR"/>
              </w:rPr>
              <w:t>Kyoungwon Park</w:t>
            </w:r>
          </w:p>
        </w:tc>
      </w:tr>
    </w:tbl>
    <w:p w14:paraId="3119AEE8" w14:textId="77777777" w:rsidR="007435EB" w:rsidRPr="0066793F" w:rsidRDefault="0069788B" w:rsidP="0066793F">
      <w:pPr>
        <w:pStyle w:val="Normal16"/>
      </w:pPr>
      <w:bookmarkStart w:id="0" w:name="_Toc225741991"/>
      <w:r w:rsidRPr="0066793F">
        <w:br w:type="page"/>
      </w:r>
      <w:bookmarkStart w:id="1" w:name="_Toc158431764"/>
      <w:r w:rsidR="007435EB" w:rsidRPr="0066793F">
        <w:lastRenderedPageBreak/>
        <w:t>Table of Contents</w:t>
      </w:r>
      <w:bookmarkEnd w:id="1"/>
    </w:p>
    <w:bookmarkStart w:id="2" w:name="_Toc145470113"/>
    <w:bookmarkStart w:id="3" w:name="_Toc7486509"/>
    <w:bookmarkStart w:id="4" w:name="_Toc7487031"/>
    <w:bookmarkStart w:id="5" w:name="_Toc7487034"/>
    <w:bookmarkStart w:id="6" w:name="_Toc7487050"/>
    <w:bookmarkStart w:id="7" w:name="_Toc7487053"/>
    <w:bookmarkStart w:id="8" w:name="_Toc7487101"/>
    <w:bookmarkStart w:id="9" w:name="_Toc7487129"/>
    <w:bookmarkStart w:id="10" w:name="_Toc7487148"/>
    <w:bookmarkStart w:id="11" w:name="_Toc7487156"/>
    <w:bookmarkStart w:id="12" w:name="_Toc7487191"/>
    <w:bookmarkStart w:id="13" w:name="_Toc7487204"/>
    <w:bookmarkStart w:id="14" w:name="_Toc7487323"/>
    <w:bookmarkStart w:id="15" w:name="_Toc7488276"/>
    <w:bookmarkStart w:id="16" w:name="_Toc7488400"/>
    <w:bookmarkStart w:id="17" w:name="_Toc7488406"/>
    <w:bookmarkStart w:id="18" w:name="_Toc7488459"/>
    <w:bookmarkStart w:id="19" w:name="_Toc7488648"/>
    <w:bookmarkStart w:id="20" w:name="_Toc7488677"/>
    <w:bookmarkStart w:id="21" w:name="_Toc7488730"/>
    <w:bookmarkStart w:id="22" w:name="_Toc7488738"/>
    <w:bookmarkStart w:id="23" w:name="_Toc7488804"/>
    <w:bookmarkStart w:id="24" w:name="_Toc7488890"/>
    <w:bookmarkStart w:id="25" w:name="_Toc7488927"/>
    <w:bookmarkStart w:id="26" w:name="_Toc7488983"/>
    <w:bookmarkStart w:id="27" w:name="_Toc7489315"/>
    <w:bookmarkStart w:id="28" w:name="_Toc7489321"/>
    <w:bookmarkStart w:id="29" w:name="_Toc7489327"/>
    <w:bookmarkStart w:id="30" w:name="_Toc7489333"/>
    <w:bookmarkStart w:id="31" w:name="_Toc7489339"/>
    <w:bookmarkStart w:id="32" w:name="_Toc7489345"/>
    <w:bookmarkStart w:id="33" w:name="_Toc7489351"/>
    <w:bookmarkStart w:id="34" w:name="_Toc7489357"/>
    <w:bookmarkStart w:id="35" w:name="_Toc7489363"/>
    <w:bookmarkStart w:id="36" w:name="_Toc7489369"/>
    <w:bookmarkStart w:id="37" w:name="_Toc7489375"/>
    <w:bookmarkStart w:id="38" w:name="_Toc7489381"/>
    <w:bookmarkStart w:id="39" w:name="_Toc7489389"/>
    <w:bookmarkStart w:id="40" w:name="_Toc7489431"/>
    <w:bookmarkStart w:id="41" w:name="_Toc7489437"/>
    <w:bookmarkStart w:id="42" w:name="_Toc7489456"/>
    <w:bookmarkStart w:id="43" w:name="_Toc7489603"/>
    <w:bookmarkStart w:id="44" w:name="_Toc7489981"/>
    <w:bookmarkStart w:id="45" w:name="_Toc7491211"/>
    <w:bookmarkStart w:id="46" w:name="_Toc7491219"/>
    <w:bookmarkStart w:id="47" w:name="_Toc7491223"/>
    <w:bookmarkStart w:id="48" w:name="_Toc7491247"/>
    <w:bookmarkStart w:id="49" w:name="_Toc7491250"/>
    <w:bookmarkStart w:id="50" w:name="_Toc7491337"/>
    <w:bookmarkStart w:id="51" w:name="_Toc7491403"/>
    <w:bookmarkStart w:id="52" w:name="_Toc7492025"/>
    <w:bookmarkStart w:id="53" w:name="_Toc7492096"/>
    <w:bookmarkStart w:id="54" w:name="_Toc7492157"/>
    <w:bookmarkStart w:id="55" w:name="_Toc7492185"/>
    <w:bookmarkStart w:id="56" w:name="_Toc7492245"/>
    <w:bookmarkStart w:id="57" w:name="_Toc7492283"/>
    <w:bookmarkStart w:id="58" w:name="_Toc7492286"/>
    <w:bookmarkStart w:id="59" w:name="_Toc7492289"/>
    <w:bookmarkStart w:id="60" w:name="_Toc7492296"/>
    <w:bookmarkStart w:id="61" w:name="_Toc7492306"/>
    <w:bookmarkStart w:id="62" w:name="_Toc7492309"/>
    <w:bookmarkStart w:id="63" w:name="_Toc7492312"/>
    <w:bookmarkStart w:id="64" w:name="_Toc7492316"/>
    <w:bookmarkStart w:id="65" w:name="_Toc7492323"/>
    <w:bookmarkStart w:id="66" w:name="_Toc7492341"/>
    <w:bookmarkStart w:id="67" w:name="_Toc7492658"/>
    <w:bookmarkStart w:id="68" w:name="_Toc7497707"/>
    <w:bookmarkStart w:id="69" w:name="_Toc8629164"/>
    <w:bookmarkStart w:id="70" w:name="_Toc8629197"/>
    <w:bookmarkStart w:id="71" w:name="_Toc8629301"/>
    <w:bookmarkStart w:id="72" w:name="_Toc5002446"/>
    <w:bookmarkStart w:id="73" w:name="_Toc7343433"/>
    <w:bookmarkStart w:id="74" w:name="_Toc7343465"/>
    <w:bookmarkStart w:id="75" w:name="_Toc7498356"/>
    <w:bookmarkStart w:id="76" w:name="_Toc7498424"/>
    <w:bookmarkStart w:id="77" w:name="_Toc7498674"/>
    <w:bookmarkStart w:id="78" w:name="_Toc7498716"/>
    <w:bookmarkStart w:id="79" w:name="_Toc7498890"/>
    <w:bookmarkStart w:id="80" w:name="_Toc7925503"/>
    <w:bookmarkStart w:id="81" w:name="_Toc7925692"/>
    <w:bookmarkStart w:id="82" w:name="_Toc7925750"/>
    <w:bookmarkStart w:id="83" w:name="_Toc7925892"/>
    <w:bookmarkStart w:id="84" w:name="_Toc7926479"/>
    <w:bookmarkStart w:id="85" w:name="_Toc7926538"/>
    <w:bookmarkStart w:id="86" w:name="_Toc7926587"/>
    <w:bookmarkStart w:id="87" w:name="_Toc8095565"/>
    <w:bookmarkStart w:id="88" w:name="_Toc8095630"/>
    <w:bookmarkStart w:id="89" w:name="_Toc8095732"/>
    <w:bookmarkStart w:id="90" w:name="_Toc8096232"/>
    <w:bookmarkStart w:id="91" w:name="_Toc8097084"/>
    <w:bookmarkStart w:id="92" w:name="_Toc8097184"/>
    <w:bookmarkStart w:id="93" w:name="_Toc8097221"/>
    <w:bookmarkStart w:id="94" w:name="_Toc8097258"/>
    <w:bookmarkStart w:id="95" w:name="_Toc8097295"/>
    <w:bookmarkStart w:id="96" w:name="_Toc8188083"/>
    <w:bookmarkStart w:id="97" w:name="_Toc8618130"/>
    <w:bookmarkStart w:id="98" w:name="_Toc8618167"/>
    <w:bookmarkStart w:id="99" w:name="_Toc8618216"/>
    <w:bookmarkStart w:id="100" w:name="_Toc8618751"/>
    <w:bookmarkStart w:id="101" w:name="_Toc4894707"/>
    <w:bookmarkStart w:id="102" w:name="_Toc8191391"/>
    <w:bookmarkStart w:id="103" w:name="_Toc8191411"/>
    <w:bookmarkStart w:id="104" w:name="_Toc19614949"/>
    <w:p w14:paraId="65BE9B71" w14:textId="7421F3AF" w:rsidR="00593EF5" w:rsidRDefault="003F150D">
      <w:pPr>
        <w:pStyle w:val="1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fldChar w:fldCharType="begin"/>
      </w:r>
      <w:r w:rsidR="00066651">
        <w:instrText>TOC \o "1-3" \z \u</w:instrText>
      </w:r>
      <w:r>
        <w:fldChar w:fldCharType="separate"/>
      </w:r>
      <w:r w:rsidR="00593EF5" w:rsidRPr="0078243F">
        <w:rPr>
          <w:bCs/>
          <w:lang w:eastAsia="ko-KR"/>
        </w:rPr>
        <w:t>1</w:t>
      </w:r>
      <w:r w:rsidR="00593EF5"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 w:rsidR="00593EF5" w:rsidRPr="0078243F">
        <w:rPr>
          <w:rFonts w:hint="eastAsia"/>
          <w:bCs/>
          <w:lang w:eastAsia="ko-KR"/>
        </w:rPr>
        <w:t>프로그램</w:t>
      </w:r>
      <w:r w:rsidR="00593EF5" w:rsidRPr="0078243F">
        <w:rPr>
          <w:bCs/>
          <w:lang w:eastAsia="ko-KR"/>
        </w:rPr>
        <w:t xml:space="preserve"> </w:t>
      </w:r>
      <w:r w:rsidR="00593EF5" w:rsidRPr="0078243F">
        <w:rPr>
          <w:rFonts w:hint="eastAsia"/>
          <w:bCs/>
          <w:lang w:eastAsia="ko-KR"/>
        </w:rPr>
        <w:t>개요</w:t>
      </w:r>
      <w:r w:rsidR="00593EF5" w:rsidRPr="0078243F">
        <w:rPr>
          <w:bCs/>
          <w:lang w:eastAsia="ko-KR"/>
        </w:rPr>
        <w:t xml:space="preserve"> </w:t>
      </w:r>
      <w:r w:rsidR="00593EF5" w:rsidRPr="0078243F">
        <w:rPr>
          <w:rFonts w:hint="eastAsia"/>
          <w:bCs/>
          <w:lang w:eastAsia="ko-KR"/>
        </w:rPr>
        <w:t>및</w:t>
      </w:r>
      <w:r w:rsidR="00593EF5" w:rsidRPr="0078243F">
        <w:rPr>
          <w:bCs/>
          <w:lang w:eastAsia="ko-KR"/>
        </w:rPr>
        <w:t xml:space="preserve"> </w:t>
      </w:r>
      <w:r w:rsidR="00593EF5" w:rsidRPr="0078243F">
        <w:rPr>
          <w:rFonts w:hint="eastAsia"/>
          <w:bCs/>
          <w:lang w:eastAsia="ko-KR"/>
        </w:rPr>
        <w:t>필요성</w:t>
      </w:r>
      <w:r w:rsidR="00593EF5">
        <w:rPr>
          <w:webHidden/>
        </w:rPr>
        <w:tab/>
      </w:r>
      <w:r w:rsidR="00593EF5">
        <w:rPr>
          <w:webHidden/>
        </w:rPr>
        <w:fldChar w:fldCharType="begin"/>
      </w:r>
      <w:r w:rsidR="00593EF5">
        <w:rPr>
          <w:webHidden/>
        </w:rPr>
        <w:instrText xml:space="preserve"> PAGEREF _Toc209094922 \h </w:instrText>
      </w:r>
      <w:r w:rsidR="00593EF5">
        <w:rPr>
          <w:webHidden/>
        </w:rPr>
      </w:r>
      <w:r w:rsidR="00593EF5">
        <w:rPr>
          <w:webHidden/>
        </w:rPr>
        <w:fldChar w:fldCharType="separate"/>
      </w:r>
      <w:r w:rsidR="00593EF5">
        <w:rPr>
          <w:webHidden/>
        </w:rPr>
        <w:t>4</w:t>
      </w:r>
      <w:r w:rsidR="00593EF5">
        <w:rPr>
          <w:webHidden/>
        </w:rPr>
        <w:fldChar w:fldCharType="end"/>
      </w:r>
    </w:p>
    <w:p w14:paraId="5C5E3602" w14:textId="7C5DED0B" w:rsidR="00593EF5" w:rsidRDefault="00593EF5">
      <w:pPr>
        <w:pStyle w:val="1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 w:rsidRPr="0078243F">
        <w:rPr>
          <w:bCs/>
          <w:lang w:eastAsia="ko-KR"/>
        </w:rPr>
        <w:t>2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프로그램의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작동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원리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_Toc209094923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4</w:t>
      </w:r>
      <w:r>
        <w:rPr>
          <w:webHidden/>
        </w:rPr>
        <w:fldChar w:fldCharType="end"/>
      </w:r>
    </w:p>
    <w:p w14:paraId="254AE383" w14:textId="2F704312" w:rsidR="00593EF5" w:rsidRDefault="00593EF5">
      <w:pPr>
        <w:pStyle w:val="2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2.1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아키텍처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_Toc209094924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5</w:t>
      </w:r>
      <w:r>
        <w:rPr>
          <w:webHidden/>
        </w:rPr>
        <w:fldChar w:fldCharType="end"/>
      </w:r>
    </w:p>
    <w:p w14:paraId="4506EAF0" w14:textId="50952568" w:rsidR="00593EF5" w:rsidRDefault="00593EF5">
      <w:pPr>
        <w:pStyle w:val="2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2.2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핵심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알고리즘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_Toc209094925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5</w:t>
      </w:r>
      <w:r>
        <w:rPr>
          <w:webHidden/>
        </w:rPr>
        <w:fldChar w:fldCharType="end"/>
      </w:r>
    </w:p>
    <w:p w14:paraId="356FC491" w14:textId="204786D2" w:rsidR="00593EF5" w:rsidRDefault="00593EF5">
      <w:pPr>
        <w:pStyle w:val="3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2.2.1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고점</w:t>
      </w:r>
      <w:r>
        <w:rPr>
          <w:lang w:eastAsia="ko-KR"/>
        </w:rPr>
        <w:t xml:space="preserve">(High Point) </w:t>
      </w:r>
      <w:r>
        <w:rPr>
          <w:rFonts w:hint="eastAsia"/>
          <w:lang w:eastAsia="ko-KR"/>
        </w:rPr>
        <w:t>계산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_Toc209094926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5</w:t>
      </w:r>
      <w:r>
        <w:rPr>
          <w:webHidden/>
        </w:rPr>
        <w:fldChar w:fldCharType="end"/>
      </w:r>
    </w:p>
    <w:p w14:paraId="1BD4BE2D" w14:textId="072FB147" w:rsidR="00593EF5" w:rsidRDefault="00593EF5">
      <w:pPr>
        <w:pStyle w:val="3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2.2.2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매도가</w:t>
      </w:r>
      <w:r>
        <w:rPr>
          <w:lang w:eastAsia="ko-KR"/>
        </w:rPr>
        <w:t>/</w:t>
      </w:r>
      <w:r>
        <w:rPr>
          <w:rFonts w:hint="eastAsia"/>
          <w:lang w:eastAsia="ko-KR"/>
        </w:rPr>
        <w:t>추가매수가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계산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_Toc209094927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5</w:t>
      </w:r>
      <w:r>
        <w:rPr>
          <w:webHidden/>
        </w:rPr>
        <w:fldChar w:fldCharType="end"/>
      </w:r>
    </w:p>
    <w:p w14:paraId="4B909379" w14:textId="49F7C5F3" w:rsidR="00593EF5" w:rsidRDefault="00593EF5">
      <w:pPr>
        <w:pStyle w:val="3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2.2.3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투자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의견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결정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로직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_Toc209094928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5</w:t>
      </w:r>
      <w:r>
        <w:rPr>
          <w:webHidden/>
        </w:rPr>
        <w:fldChar w:fldCharType="end"/>
      </w:r>
    </w:p>
    <w:p w14:paraId="04765B9B" w14:textId="0315DFD8" w:rsidR="00593EF5" w:rsidRDefault="00593EF5">
      <w:pPr>
        <w:pStyle w:val="3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2.2.4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행동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지침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결정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로직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_Toc209094929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5</w:t>
      </w:r>
      <w:r>
        <w:rPr>
          <w:webHidden/>
        </w:rPr>
        <w:fldChar w:fldCharType="end"/>
      </w:r>
    </w:p>
    <w:p w14:paraId="4BA50A32" w14:textId="7EFC14DC" w:rsidR="00593EF5" w:rsidRDefault="00593EF5">
      <w:pPr>
        <w:pStyle w:val="2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2.3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흐름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_Toc209094930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5</w:t>
      </w:r>
      <w:r>
        <w:rPr>
          <w:webHidden/>
        </w:rPr>
        <w:fldChar w:fldCharType="end"/>
      </w:r>
    </w:p>
    <w:p w14:paraId="1585058C" w14:textId="66E230DA" w:rsidR="00593EF5" w:rsidRDefault="00593EF5">
      <w:pPr>
        <w:pStyle w:val="1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 w:rsidRPr="0078243F">
        <w:rPr>
          <w:bCs/>
          <w:lang w:eastAsia="ko-KR"/>
        </w:rPr>
        <w:t>3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주요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장점과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단점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_Toc209094931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6</w:t>
      </w:r>
      <w:r>
        <w:rPr>
          <w:webHidden/>
        </w:rPr>
        <w:fldChar w:fldCharType="end"/>
      </w:r>
    </w:p>
    <w:p w14:paraId="2B32761F" w14:textId="082C447A" w:rsidR="00593EF5" w:rsidRDefault="00593EF5">
      <w:pPr>
        <w:pStyle w:val="2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3.1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장점</w:t>
      </w:r>
      <w:r>
        <w:rPr>
          <w:lang w:eastAsia="ko-KR"/>
        </w:rPr>
        <w:t xml:space="preserve"> (Advantages)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_Toc209094932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6</w:t>
      </w:r>
      <w:r>
        <w:rPr>
          <w:webHidden/>
        </w:rPr>
        <w:fldChar w:fldCharType="end"/>
      </w:r>
    </w:p>
    <w:p w14:paraId="49EA47D2" w14:textId="10607BA9" w:rsidR="00593EF5" w:rsidRDefault="00593EF5">
      <w:pPr>
        <w:pStyle w:val="2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3.2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단점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고려사항</w:t>
      </w:r>
      <w:r>
        <w:rPr>
          <w:lang w:eastAsia="ko-KR"/>
        </w:rPr>
        <w:t xml:space="preserve"> (Disadvantages &amp; Considerations)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_Toc209094933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6</w:t>
      </w:r>
      <w:r>
        <w:rPr>
          <w:webHidden/>
        </w:rPr>
        <w:fldChar w:fldCharType="end"/>
      </w:r>
    </w:p>
    <w:p w14:paraId="3BD224D9" w14:textId="202258FA" w:rsidR="00593EF5" w:rsidRDefault="00593EF5">
      <w:pPr>
        <w:pStyle w:val="2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3.3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향후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개발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고려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_Toc209094934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6</w:t>
      </w:r>
      <w:r>
        <w:rPr>
          <w:webHidden/>
        </w:rPr>
        <w:fldChar w:fldCharType="end"/>
      </w:r>
    </w:p>
    <w:p w14:paraId="07DC5F58" w14:textId="09A42469" w:rsidR="00593EF5" w:rsidRDefault="00593EF5">
      <w:pPr>
        <w:pStyle w:val="1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 w:rsidRPr="0078243F">
        <w:rPr>
          <w:bCs/>
        </w:rPr>
        <w:t>4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</w:rPr>
        <w:t>결론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_Toc209094935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6</w:t>
      </w:r>
      <w:r>
        <w:rPr>
          <w:webHidden/>
        </w:rPr>
        <w:fldChar w:fldCharType="end"/>
      </w:r>
    </w:p>
    <w:p w14:paraId="2C426386" w14:textId="08F1CFF6" w:rsidR="00593EF5" w:rsidRDefault="00593EF5">
      <w:pPr>
        <w:pStyle w:val="2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4.1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사용자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_Toc209094936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7</w:t>
      </w:r>
      <w:r>
        <w:rPr>
          <w:webHidden/>
        </w:rPr>
        <w:fldChar w:fldCharType="end"/>
      </w:r>
    </w:p>
    <w:p w14:paraId="09F0DA22" w14:textId="4E27951B" w:rsidR="00593EF5" w:rsidRDefault="00593EF5">
      <w:pPr>
        <w:pStyle w:val="2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4.2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활용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권장사항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_Toc209094937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7</w:t>
      </w:r>
      <w:r>
        <w:rPr>
          <w:webHidden/>
        </w:rPr>
        <w:fldChar w:fldCharType="end"/>
      </w:r>
    </w:p>
    <w:p w14:paraId="77ED04A5" w14:textId="603CF860" w:rsidR="00593EF5" w:rsidRDefault="00593EF5">
      <w:pPr>
        <w:pStyle w:val="1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 w:rsidRPr="0078243F">
        <w:rPr>
          <w:bCs/>
          <w:lang w:eastAsia="ko-KR"/>
        </w:rPr>
        <w:t>5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 w:rsidRPr="0078243F">
        <w:rPr>
          <w:rFonts w:ascii="Segoe UI Symbol" w:hAnsi="Segoe UI Symbol" w:cs="Segoe UI Symbol"/>
          <w:lang w:eastAsia="ko-KR"/>
        </w:rPr>
        <w:t>🛠</w:t>
      </w:r>
      <w:r>
        <w:rPr>
          <w:lang w:eastAsia="ko-KR"/>
        </w:rPr>
        <w:t xml:space="preserve">️ </w:t>
      </w:r>
      <w:r>
        <w:rPr>
          <w:rFonts w:hint="eastAsia"/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설치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실행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방법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_Toc209094938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8</w:t>
      </w:r>
      <w:r>
        <w:rPr>
          <w:webHidden/>
        </w:rPr>
        <w:fldChar w:fldCharType="end"/>
      </w:r>
    </w:p>
    <w:p w14:paraId="5AD813EB" w14:textId="060DB84E" w:rsidR="00593EF5" w:rsidRDefault="00593EF5">
      <w:pPr>
        <w:pStyle w:val="2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5.1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설치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준비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_Toc209094939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8</w:t>
      </w:r>
      <w:r>
        <w:rPr>
          <w:webHidden/>
        </w:rPr>
        <w:fldChar w:fldCharType="end"/>
      </w:r>
    </w:p>
    <w:p w14:paraId="2E810074" w14:textId="4D4625CF" w:rsidR="00593EF5" w:rsidRDefault="00593EF5">
      <w:pPr>
        <w:pStyle w:val="2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5.2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웹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서버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실행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_Toc209094940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8</w:t>
      </w:r>
      <w:r>
        <w:rPr>
          <w:webHidden/>
        </w:rPr>
        <w:fldChar w:fldCharType="end"/>
      </w:r>
    </w:p>
    <w:p w14:paraId="25FB3311" w14:textId="0EDDCED1" w:rsidR="00593EF5" w:rsidRDefault="00593EF5">
      <w:pPr>
        <w:pStyle w:val="2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5.3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폴더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구조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_Toc209094941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8</w:t>
      </w:r>
      <w:r>
        <w:rPr>
          <w:webHidden/>
        </w:rPr>
        <w:fldChar w:fldCharType="end"/>
      </w:r>
    </w:p>
    <w:p w14:paraId="30E2CD3F" w14:textId="29265717" w:rsidR="00593EF5" w:rsidRDefault="00593EF5">
      <w:pPr>
        <w:pStyle w:val="1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 w:rsidRPr="0078243F">
        <w:rPr>
          <w:bCs/>
          <w:lang w:eastAsia="ko-KR"/>
        </w:rPr>
        <w:t>6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 w:rsidRPr="0078243F">
        <w:rPr>
          <w:rFonts w:ascii="Segoe UI Emoji" w:hAnsi="Segoe UI Emoji" w:cs="Segoe UI Emoji"/>
          <w:lang w:eastAsia="ko-KR"/>
        </w:rPr>
        <w:t>📝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방법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_Toc209094942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9</w:t>
      </w:r>
      <w:r>
        <w:rPr>
          <w:webHidden/>
        </w:rPr>
        <w:fldChar w:fldCharType="end"/>
      </w:r>
    </w:p>
    <w:p w14:paraId="07E8BAF6" w14:textId="0F8548CD" w:rsidR="00593EF5" w:rsidRDefault="00593EF5">
      <w:pPr>
        <w:pStyle w:val="2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6.1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기본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흐름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_Toc209094943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9</w:t>
      </w:r>
      <w:r>
        <w:rPr>
          <w:webHidden/>
        </w:rPr>
        <w:fldChar w:fldCharType="end"/>
      </w:r>
    </w:p>
    <w:p w14:paraId="06593761" w14:textId="63E30AFD" w:rsidR="00593EF5" w:rsidRDefault="00593EF5">
      <w:pPr>
        <w:pStyle w:val="3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6.1.1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초기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설정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_Toc209094944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9</w:t>
      </w:r>
      <w:r>
        <w:rPr>
          <w:webHidden/>
        </w:rPr>
        <w:fldChar w:fldCharType="end"/>
      </w:r>
    </w:p>
    <w:p w14:paraId="27AE26B5" w14:textId="31FB2624" w:rsidR="00593EF5" w:rsidRDefault="00593EF5">
      <w:pPr>
        <w:pStyle w:val="3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6.1.2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주식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등록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_Toc209094945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9</w:t>
      </w:r>
      <w:r>
        <w:rPr>
          <w:webHidden/>
        </w:rPr>
        <w:fldChar w:fldCharType="end"/>
      </w:r>
    </w:p>
    <w:p w14:paraId="5F0FB682" w14:textId="2348DEEC" w:rsidR="00593EF5" w:rsidRDefault="00593EF5">
      <w:pPr>
        <w:pStyle w:val="3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6.1.3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현재가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행동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_Toc209094946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9</w:t>
      </w:r>
      <w:r>
        <w:rPr>
          <w:webHidden/>
        </w:rPr>
        <w:fldChar w:fldCharType="end"/>
      </w:r>
    </w:p>
    <w:p w14:paraId="78D98160" w14:textId="148E8FE3" w:rsidR="00593EF5" w:rsidRDefault="00593EF5">
      <w:pPr>
        <w:pStyle w:val="3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6.1.4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주식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종목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관리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_Toc209094947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9</w:t>
      </w:r>
      <w:r>
        <w:rPr>
          <w:webHidden/>
        </w:rPr>
        <w:fldChar w:fldCharType="end"/>
      </w:r>
    </w:p>
    <w:p w14:paraId="4B452C25" w14:textId="18A40E1D" w:rsidR="00593EF5" w:rsidRDefault="00593EF5">
      <w:pPr>
        <w:pStyle w:val="2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6.2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주요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기능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사용법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_Toc209094948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9</w:t>
      </w:r>
      <w:r>
        <w:rPr>
          <w:webHidden/>
        </w:rPr>
        <w:fldChar w:fldCharType="end"/>
      </w:r>
    </w:p>
    <w:p w14:paraId="37BB736A" w14:textId="31E14C7A" w:rsidR="00593EF5" w:rsidRDefault="00593EF5">
      <w:pPr>
        <w:pStyle w:val="3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6.2.1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주식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추가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_Toc209094949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9</w:t>
      </w:r>
      <w:r>
        <w:rPr>
          <w:webHidden/>
        </w:rPr>
        <w:fldChar w:fldCharType="end"/>
      </w:r>
    </w:p>
    <w:p w14:paraId="2D477988" w14:textId="0DEE2395" w:rsidR="00593EF5" w:rsidRDefault="00593EF5">
      <w:pPr>
        <w:pStyle w:val="3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6.2.2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확인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_Toc209094950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9</w:t>
      </w:r>
      <w:r>
        <w:rPr>
          <w:webHidden/>
        </w:rPr>
        <w:fldChar w:fldCharType="end"/>
      </w:r>
    </w:p>
    <w:p w14:paraId="2A0E2FF2" w14:textId="4522601A" w:rsidR="00593EF5" w:rsidRDefault="00593EF5">
      <w:pPr>
        <w:pStyle w:val="3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6.2.3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가격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업데이트</w:t>
      </w:r>
      <w:r>
        <w:rPr>
          <w:lang w:eastAsia="ko-KR"/>
        </w:rPr>
        <w:t>: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_Toc209094951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10</w:t>
      </w:r>
      <w:r>
        <w:rPr>
          <w:webHidden/>
        </w:rPr>
        <w:fldChar w:fldCharType="end"/>
      </w:r>
    </w:p>
    <w:p w14:paraId="7D523313" w14:textId="3542DBCD" w:rsidR="00593EF5" w:rsidRDefault="00593EF5">
      <w:pPr>
        <w:pStyle w:val="3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6.2.4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저장</w:t>
      </w:r>
      <w:r>
        <w:rPr>
          <w:lang w:eastAsia="ko-KR"/>
        </w:rPr>
        <w:t>/</w:t>
      </w:r>
      <w:r>
        <w:rPr>
          <w:rFonts w:hint="eastAsia"/>
          <w:lang w:eastAsia="ko-KR"/>
        </w:rPr>
        <w:t>불러오기</w:t>
      </w:r>
      <w:r>
        <w:rPr>
          <w:lang w:eastAsia="ko-KR"/>
        </w:rPr>
        <w:t>: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_Toc209094952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10</w:t>
      </w:r>
      <w:r>
        <w:rPr>
          <w:webHidden/>
        </w:rPr>
        <w:fldChar w:fldCharType="end"/>
      </w:r>
    </w:p>
    <w:p w14:paraId="557E49C6" w14:textId="7E2167AC" w:rsidR="00593EF5" w:rsidRDefault="00593EF5">
      <w:pPr>
        <w:pStyle w:val="3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6.2.5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주식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삭제</w:t>
      </w:r>
      <w:r>
        <w:rPr>
          <w:lang w:eastAsia="ko-KR"/>
        </w:rPr>
        <w:t>: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_Toc209094953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10</w:t>
      </w:r>
      <w:r>
        <w:rPr>
          <w:webHidden/>
        </w:rPr>
        <w:fldChar w:fldCharType="end"/>
      </w:r>
    </w:p>
    <w:p w14:paraId="68E12418" w14:textId="1550D12E" w:rsidR="00593EF5" w:rsidRDefault="00593EF5">
      <w:pPr>
        <w:pStyle w:val="2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6.3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정보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해석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방법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_Toc209094954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10</w:t>
      </w:r>
      <w:r>
        <w:rPr>
          <w:webHidden/>
        </w:rPr>
        <w:fldChar w:fldCharType="end"/>
      </w:r>
    </w:p>
    <w:p w14:paraId="20328D87" w14:textId="36E47F48" w:rsidR="00593EF5" w:rsidRDefault="00593EF5">
      <w:pPr>
        <w:pStyle w:val="3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6.3.1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컬럼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이해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_Toc209094955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10</w:t>
      </w:r>
      <w:r>
        <w:rPr>
          <w:webHidden/>
        </w:rPr>
        <w:fldChar w:fldCharType="end"/>
      </w:r>
    </w:p>
    <w:p w14:paraId="4E6C4198" w14:textId="29029FB3" w:rsidR="00593EF5" w:rsidRDefault="00593EF5">
      <w:pPr>
        <w:pStyle w:val="3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6.3.2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색상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코딩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_Toc209094956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10</w:t>
      </w:r>
      <w:r>
        <w:rPr>
          <w:webHidden/>
        </w:rPr>
        <w:fldChar w:fldCharType="end"/>
      </w:r>
    </w:p>
    <w:p w14:paraId="2A1D3DFC" w14:textId="0B403C95" w:rsidR="00593EF5" w:rsidRDefault="00593EF5">
      <w:pPr>
        <w:pStyle w:val="3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6.3.3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투자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가이드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_Toc209094957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11</w:t>
      </w:r>
      <w:r>
        <w:rPr>
          <w:webHidden/>
        </w:rPr>
        <w:fldChar w:fldCharType="end"/>
      </w:r>
    </w:p>
    <w:p w14:paraId="3EDFB740" w14:textId="52745990" w:rsidR="00593EF5" w:rsidRDefault="00593EF5">
      <w:pPr>
        <w:pStyle w:val="2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6.4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실전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예시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_Toc209094958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11</w:t>
      </w:r>
      <w:r>
        <w:rPr>
          <w:webHidden/>
        </w:rPr>
        <w:fldChar w:fldCharType="end"/>
      </w:r>
    </w:p>
    <w:p w14:paraId="2785EFC3" w14:textId="5A48C95E" w:rsidR="00593EF5" w:rsidRDefault="00593EF5">
      <w:pPr>
        <w:pStyle w:val="3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lastRenderedPageBreak/>
        <w:t>6.4.1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시나리오</w:t>
      </w:r>
      <w:r>
        <w:rPr>
          <w:lang w:eastAsia="ko-KR"/>
        </w:rPr>
        <w:t xml:space="preserve"> 1: </w:t>
      </w:r>
      <w:r>
        <w:rPr>
          <w:rFonts w:hint="eastAsia"/>
          <w:lang w:eastAsia="ko-KR"/>
        </w:rPr>
        <w:t>수익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상황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_Toc209094959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11</w:t>
      </w:r>
      <w:r>
        <w:rPr>
          <w:webHidden/>
        </w:rPr>
        <w:fldChar w:fldCharType="end"/>
      </w:r>
    </w:p>
    <w:p w14:paraId="584BD9B0" w14:textId="008C72DA" w:rsidR="00593EF5" w:rsidRDefault="00593EF5">
      <w:pPr>
        <w:pStyle w:val="3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6.4.2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시나리오</w:t>
      </w:r>
      <w:r>
        <w:rPr>
          <w:lang w:eastAsia="ko-KR"/>
        </w:rPr>
        <w:t xml:space="preserve"> 2: </w:t>
      </w:r>
      <w:r>
        <w:rPr>
          <w:rFonts w:hint="eastAsia"/>
          <w:lang w:eastAsia="ko-KR"/>
        </w:rPr>
        <w:t>손절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상황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_Toc209094960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11</w:t>
      </w:r>
      <w:r>
        <w:rPr>
          <w:webHidden/>
        </w:rPr>
        <w:fldChar w:fldCharType="end"/>
      </w:r>
    </w:p>
    <w:p w14:paraId="70EB2A92" w14:textId="20B8D203" w:rsidR="00593EF5" w:rsidRDefault="00593EF5">
      <w:pPr>
        <w:pStyle w:val="2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6.5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고급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활용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팁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_Toc209094961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12</w:t>
      </w:r>
      <w:r>
        <w:rPr>
          <w:webHidden/>
        </w:rPr>
        <w:fldChar w:fldCharType="end"/>
      </w:r>
    </w:p>
    <w:p w14:paraId="08CD29FD" w14:textId="1E9EEA4B" w:rsidR="00593EF5" w:rsidRDefault="00593EF5">
      <w:pPr>
        <w:pStyle w:val="3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6.5.1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포트폴리오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관리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_Toc209094962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12</w:t>
      </w:r>
      <w:r>
        <w:rPr>
          <w:webHidden/>
        </w:rPr>
        <w:fldChar w:fldCharType="end"/>
      </w:r>
    </w:p>
    <w:p w14:paraId="41D087A2" w14:textId="60442854" w:rsidR="00593EF5" w:rsidRDefault="00593EF5">
      <w:pPr>
        <w:pStyle w:val="3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6.5.2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백업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전략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_Toc209094963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12</w:t>
      </w:r>
      <w:r>
        <w:rPr>
          <w:webHidden/>
        </w:rPr>
        <w:fldChar w:fldCharType="end"/>
      </w:r>
    </w:p>
    <w:p w14:paraId="77F01895" w14:textId="0BD87A17" w:rsidR="00593EF5" w:rsidRDefault="00593EF5">
      <w:pPr>
        <w:pStyle w:val="3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6.5.3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성과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분석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_Toc209094964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12</w:t>
      </w:r>
      <w:r>
        <w:rPr>
          <w:webHidden/>
        </w:rPr>
        <w:fldChar w:fldCharType="end"/>
      </w:r>
    </w:p>
    <w:p w14:paraId="50EBF7F3" w14:textId="122392B4" w:rsidR="00593EF5" w:rsidRDefault="00593EF5">
      <w:pPr>
        <w:pStyle w:val="30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</w:pPr>
      <w:r>
        <w:rPr>
          <w:lang w:eastAsia="ko-KR"/>
        </w:rPr>
        <w:t>6.5.4</w:t>
      </w:r>
      <w: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ko-KR"/>
          <w14:ligatures w14:val="standardContextual"/>
        </w:rPr>
        <w:tab/>
      </w:r>
      <w:r>
        <w:rPr>
          <w:rFonts w:hint="eastAsia"/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관리</w:t>
      </w:r>
      <w:r>
        <w:rPr>
          <w:webHidden/>
        </w:rP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_Toc209094965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12</w:t>
      </w:r>
      <w:r>
        <w:rPr>
          <w:webHidden/>
        </w:rPr>
        <w:fldChar w:fldCharType="end"/>
      </w:r>
    </w:p>
    <w:p w14:paraId="5C86771F" w14:textId="07940DCE" w:rsidR="003F150D" w:rsidRDefault="003F150D" w:rsidP="041756B6">
      <w:pPr>
        <w:pStyle w:val="10"/>
        <w:tabs>
          <w:tab w:val="clear" w:pos="9923"/>
          <w:tab w:val="left" w:pos="390"/>
          <w:tab w:val="right" w:leader="dot" w:pos="9915"/>
        </w:tabs>
        <w:rPr>
          <w:rFonts w:asciiTheme="minorHAnsi" w:eastAsiaTheme="minorEastAsia" w:hAnsiTheme="minorHAnsi" w:cstheme="minorBidi"/>
          <w:b w:val="0"/>
          <w:sz w:val="22"/>
          <w:szCs w:val="22"/>
          <w:lang w:eastAsia="ko-KR"/>
        </w:rPr>
      </w:pPr>
      <w:r>
        <w:fldChar w:fldCharType="end"/>
      </w:r>
    </w:p>
    <w:bookmarkEnd w:id="2"/>
    <w:p w14:paraId="019142A3" w14:textId="77777777" w:rsidR="00714E4C" w:rsidRPr="00C07E25" w:rsidRDefault="00B73085" w:rsidP="00714E4C">
      <w:pPr>
        <w:pStyle w:val="1"/>
        <w:rPr>
          <w:lang w:eastAsia="ko-KR"/>
        </w:rPr>
      </w:pPr>
      <w:r>
        <w:rPr>
          <w:lang w:eastAsia="ko-KR"/>
        </w:rPr>
        <w:br w:type="page"/>
      </w:r>
      <w:bookmarkStart w:id="105" w:name="_Toc209012652"/>
      <w:bookmarkStart w:id="106" w:name="_Toc209094922"/>
      <w:r w:rsidR="00714E4C" w:rsidRPr="00C07E25">
        <w:rPr>
          <w:bCs/>
          <w:lang w:eastAsia="ko-KR"/>
        </w:rPr>
        <w:lastRenderedPageBreak/>
        <w:t>프로그램</w:t>
      </w:r>
      <w:r w:rsidR="00714E4C" w:rsidRPr="00C07E25">
        <w:rPr>
          <w:bCs/>
          <w:lang w:eastAsia="ko-KR"/>
        </w:rPr>
        <w:t xml:space="preserve"> </w:t>
      </w:r>
      <w:r w:rsidR="00714E4C" w:rsidRPr="00C07E25">
        <w:rPr>
          <w:bCs/>
          <w:lang w:eastAsia="ko-KR"/>
        </w:rPr>
        <w:t>개요</w:t>
      </w:r>
      <w:r w:rsidR="00714E4C" w:rsidRPr="00C07E25">
        <w:rPr>
          <w:bCs/>
          <w:lang w:eastAsia="ko-KR"/>
        </w:rPr>
        <w:t xml:space="preserve"> </w:t>
      </w:r>
      <w:r w:rsidR="00714E4C" w:rsidRPr="00C07E25">
        <w:rPr>
          <w:bCs/>
          <w:lang w:eastAsia="ko-KR"/>
        </w:rPr>
        <w:t>및</w:t>
      </w:r>
      <w:r w:rsidR="00714E4C" w:rsidRPr="00C07E25">
        <w:rPr>
          <w:bCs/>
          <w:lang w:eastAsia="ko-KR"/>
        </w:rPr>
        <w:t xml:space="preserve"> </w:t>
      </w:r>
      <w:r w:rsidR="00714E4C" w:rsidRPr="00C07E25">
        <w:rPr>
          <w:bCs/>
          <w:lang w:eastAsia="ko-KR"/>
        </w:rPr>
        <w:t>필요성</w:t>
      </w:r>
      <w:bookmarkEnd w:id="105"/>
      <w:bookmarkEnd w:id="106"/>
    </w:p>
    <w:p w14:paraId="3CB60F9A" w14:textId="04BC11F3" w:rsidR="00714E4C" w:rsidRPr="00E92F7F" w:rsidRDefault="00714E4C" w:rsidP="00714E4C">
      <w:pPr>
        <w:rPr>
          <w:lang w:eastAsia="ko-KR"/>
        </w:rPr>
      </w:pPr>
      <w:r w:rsidRPr="00E92F7F">
        <w:rPr>
          <w:b/>
          <w:bCs/>
          <w:lang w:eastAsia="ko-KR"/>
        </w:rPr>
        <w:t>주식</w:t>
      </w:r>
      <w:r w:rsidRPr="00E92F7F">
        <w:rPr>
          <w:b/>
          <w:bCs/>
          <w:lang w:eastAsia="ko-KR"/>
        </w:rPr>
        <w:t xml:space="preserve"> </w:t>
      </w:r>
      <w:r w:rsidRPr="00E92F7F">
        <w:rPr>
          <w:b/>
          <w:bCs/>
          <w:lang w:eastAsia="ko-KR"/>
        </w:rPr>
        <w:t>매매</w:t>
      </w:r>
      <w:r w:rsidRPr="00E92F7F">
        <w:rPr>
          <w:b/>
          <w:bCs/>
          <w:lang w:eastAsia="ko-KR"/>
        </w:rPr>
        <w:t xml:space="preserve"> </w:t>
      </w:r>
      <w:r w:rsidRPr="00E92F7F">
        <w:rPr>
          <w:b/>
          <w:bCs/>
          <w:lang w:eastAsia="ko-KR"/>
        </w:rPr>
        <w:t>관리</w:t>
      </w:r>
      <w:r w:rsidRPr="00E92F7F">
        <w:rPr>
          <w:b/>
          <w:bCs/>
          <w:lang w:eastAsia="ko-KR"/>
        </w:rPr>
        <w:t xml:space="preserve"> </w:t>
      </w:r>
      <w:r w:rsidRPr="00E92F7F">
        <w:rPr>
          <w:b/>
          <w:bCs/>
          <w:lang w:eastAsia="ko-KR"/>
        </w:rPr>
        <w:t>시스템</w:t>
      </w:r>
      <w:r w:rsidRPr="00E92F7F">
        <w:rPr>
          <w:lang w:eastAsia="ko-KR"/>
        </w:rPr>
        <w:t>은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개인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투자자가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자신의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주식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포트폴리오를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효율적으로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관리할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수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있도록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돕는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간단한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웹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기반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도구입니다</w:t>
      </w:r>
      <w:r w:rsidRPr="00E92F7F">
        <w:rPr>
          <w:lang w:eastAsia="ko-KR"/>
        </w:rPr>
        <w:t xml:space="preserve">. </w:t>
      </w:r>
      <w:r w:rsidRPr="00E92F7F">
        <w:rPr>
          <w:lang w:eastAsia="ko-KR"/>
        </w:rPr>
        <w:t>복잡한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증권사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애플리케이션이나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금융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소프트웨어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없이</w:t>
      </w:r>
      <w:r w:rsidRPr="00E92F7F">
        <w:rPr>
          <w:lang w:eastAsia="ko-KR"/>
        </w:rPr>
        <w:t xml:space="preserve">, </w:t>
      </w:r>
      <w:r w:rsidRPr="00E92F7F">
        <w:rPr>
          <w:lang w:eastAsia="ko-KR"/>
        </w:rPr>
        <w:t>로컬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환경에서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직접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주식의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매입가</w:t>
      </w:r>
      <w:r w:rsidRPr="00E92F7F">
        <w:rPr>
          <w:lang w:eastAsia="ko-KR"/>
        </w:rPr>
        <w:t xml:space="preserve">, </w:t>
      </w:r>
      <w:r w:rsidRPr="00E92F7F">
        <w:rPr>
          <w:lang w:eastAsia="ko-KR"/>
        </w:rPr>
        <w:t>현재가</w:t>
      </w:r>
      <w:r w:rsidRPr="00E92F7F">
        <w:rPr>
          <w:lang w:eastAsia="ko-KR"/>
        </w:rPr>
        <w:t xml:space="preserve">, </w:t>
      </w:r>
      <w:r w:rsidRPr="00E92F7F">
        <w:rPr>
          <w:lang w:eastAsia="ko-KR"/>
        </w:rPr>
        <w:t>손익을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추적하고</w:t>
      </w:r>
      <w:r w:rsidRPr="00E92F7F">
        <w:rPr>
          <w:lang w:eastAsia="ko-KR"/>
        </w:rPr>
        <w:t xml:space="preserve">, </w:t>
      </w:r>
      <w:r w:rsidRPr="00E92F7F">
        <w:rPr>
          <w:lang w:eastAsia="ko-KR"/>
        </w:rPr>
        <w:t>사전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설정된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규칙에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따라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매수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및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매도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의견을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시각적으로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제공합니다</w:t>
      </w:r>
      <w:r w:rsidRPr="00E92F7F">
        <w:rPr>
          <w:lang w:eastAsia="ko-KR"/>
        </w:rPr>
        <w:t>.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의견</w:t>
      </w:r>
      <w:r>
        <w:rPr>
          <w:rFonts w:hint="eastAsia"/>
          <w:lang w:eastAsia="ko-KR"/>
        </w:rPr>
        <w:t xml:space="preserve"> </w:t>
      </w:r>
      <w:r w:rsidRPr="00714E4C">
        <w:rPr>
          <w:lang w:eastAsia="ko-KR"/>
        </w:rPr>
        <w:t>정보를</w:t>
      </w:r>
      <w:r w:rsidRPr="00714E4C">
        <w:rPr>
          <w:lang w:eastAsia="ko-KR"/>
        </w:rPr>
        <w:t xml:space="preserve"> </w:t>
      </w:r>
      <w:r w:rsidRPr="00714E4C">
        <w:rPr>
          <w:lang w:eastAsia="ko-KR"/>
        </w:rPr>
        <w:t>활용하여</w:t>
      </w:r>
      <w:r w:rsidRPr="00714E4C">
        <w:rPr>
          <w:lang w:eastAsia="ko-KR"/>
        </w:rPr>
        <w:t xml:space="preserve"> </w:t>
      </w:r>
      <w:r w:rsidRPr="00714E4C">
        <w:rPr>
          <w:lang w:eastAsia="ko-KR"/>
        </w:rPr>
        <w:t>체계적인</w:t>
      </w:r>
      <w:r w:rsidRPr="00714E4C">
        <w:rPr>
          <w:lang w:eastAsia="ko-KR"/>
        </w:rPr>
        <w:t xml:space="preserve"> </w:t>
      </w:r>
      <w:r w:rsidRPr="00714E4C">
        <w:rPr>
          <w:lang w:eastAsia="ko-KR"/>
        </w:rPr>
        <w:t>투자</w:t>
      </w:r>
      <w:r w:rsidRPr="00714E4C">
        <w:rPr>
          <w:lang w:eastAsia="ko-KR"/>
        </w:rPr>
        <w:t xml:space="preserve"> </w:t>
      </w:r>
      <w:r w:rsidRPr="00714E4C">
        <w:rPr>
          <w:lang w:eastAsia="ko-KR"/>
        </w:rPr>
        <w:t>전략을</w:t>
      </w:r>
      <w:r w:rsidRPr="00714E4C">
        <w:rPr>
          <w:lang w:eastAsia="ko-KR"/>
        </w:rPr>
        <w:t xml:space="preserve"> </w:t>
      </w:r>
      <w:r w:rsidRPr="00714E4C">
        <w:rPr>
          <w:lang w:eastAsia="ko-KR"/>
        </w:rPr>
        <w:t>수립하고</w:t>
      </w:r>
      <w:r w:rsidRPr="00714E4C">
        <w:rPr>
          <w:lang w:eastAsia="ko-KR"/>
        </w:rPr>
        <w:t xml:space="preserve">, </w:t>
      </w:r>
      <w:r w:rsidRPr="00714E4C">
        <w:rPr>
          <w:lang w:eastAsia="ko-KR"/>
        </w:rPr>
        <w:t>매수</w:t>
      </w:r>
      <w:r w:rsidRPr="00714E4C">
        <w:rPr>
          <w:lang w:eastAsia="ko-KR"/>
        </w:rPr>
        <w:t>/</w:t>
      </w:r>
      <w:r w:rsidRPr="00714E4C">
        <w:rPr>
          <w:lang w:eastAsia="ko-KR"/>
        </w:rPr>
        <w:t>매도</w:t>
      </w:r>
      <w:r w:rsidRPr="00714E4C">
        <w:rPr>
          <w:lang w:eastAsia="ko-KR"/>
        </w:rPr>
        <w:t xml:space="preserve"> </w:t>
      </w:r>
      <w:r w:rsidRPr="00714E4C">
        <w:rPr>
          <w:lang w:eastAsia="ko-KR"/>
        </w:rPr>
        <w:t>시점을</w:t>
      </w:r>
      <w:r w:rsidRPr="00714E4C">
        <w:rPr>
          <w:lang w:eastAsia="ko-KR"/>
        </w:rPr>
        <w:t xml:space="preserve"> </w:t>
      </w:r>
      <w:r w:rsidRPr="00714E4C">
        <w:rPr>
          <w:lang w:eastAsia="ko-KR"/>
        </w:rPr>
        <w:t>객관적으로</w:t>
      </w:r>
      <w:r w:rsidRPr="00714E4C">
        <w:rPr>
          <w:lang w:eastAsia="ko-KR"/>
        </w:rPr>
        <w:t xml:space="preserve"> </w:t>
      </w:r>
      <w:r w:rsidRPr="00714E4C">
        <w:rPr>
          <w:lang w:eastAsia="ko-KR"/>
        </w:rPr>
        <w:t>판단할</w:t>
      </w:r>
      <w:r w:rsidRPr="00714E4C">
        <w:rPr>
          <w:lang w:eastAsia="ko-KR"/>
        </w:rPr>
        <w:t xml:space="preserve"> </w:t>
      </w:r>
      <w:r w:rsidRPr="00714E4C">
        <w:rPr>
          <w:lang w:eastAsia="ko-KR"/>
        </w:rPr>
        <w:t>수</w:t>
      </w:r>
      <w:r w:rsidRPr="00714E4C">
        <w:rPr>
          <w:lang w:eastAsia="ko-KR"/>
        </w:rPr>
        <w:t xml:space="preserve"> </w:t>
      </w:r>
      <w:r w:rsidRPr="00714E4C">
        <w:rPr>
          <w:lang w:eastAsia="ko-KR"/>
        </w:rPr>
        <w:t>있도록</w:t>
      </w:r>
      <w:r w:rsidRPr="00714E4C">
        <w:rPr>
          <w:lang w:eastAsia="ko-KR"/>
        </w:rPr>
        <w:t xml:space="preserve"> </w:t>
      </w:r>
      <w:r w:rsidRPr="00714E4C">
        <w:rPr>
          <w:lang w:eastAsia="ko-KR"/>
        </w:rPr>
        <w:t>지원합니다</w:t>
      </w:r>
      <w:r w:rsidRPr="00714E4C">
        <w:rPr>
          <w:lang w:eastAsia="ko-KR"/>
        </w:rPr>
        <w:t>.</w:t>
      </w:r>
    </w:p>
    <w:p w14:paraId="2F815D1E" w14:textId="77777777" w:rsidR="00714E4C" w:rsidRPr="00E92F7F" w:rsidRDefault="00714E4C" w:rsidP="00714E4C">
      <w:pPr>
        <w:rPr>
          <w:lang w:eastAsia="ko-KR"/>
        </w:rPr>
      </w:pPr>
      <w:r w:rsidRPr="00E92F7F">
        <w:rPr>
          <w:lang w:eastAsia="ko-KR"/>
        </w:rPr>
        <w:t>이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프로그램의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필요성은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다음과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같습니다</w:t>
      </w:r>
      <w:r w:rsidRPr="00E92F7F">
        <w:rPr>
          <w:lang w:eastAsia="ko-KR"/>
        </w:rPr>
        <w:t>.</w:t>
      </w:r>
    </w:p>
    <w:p w14:paraId="10DE027F" w14:textId="2FAD8073" w:rsidR="00714E4C" w:rsidRPr="00E92F7F" w:rsidRDefault="00714E4C" w:rsidP="00714E4C">
      <w:pPr>
        <w:numPr>
          <w:ilvl w:val="0"/>
          <w:numId w:val="23"/>
        </w:numPr>
        <w:rPr>
          <w:lang w:eastAsia="ko-KR"/>
        </w:rPr>
      </w:pPr>
      <w:r w:rsidRPr="00E92F7F">
        <w:rPr>
          <w:b/>
          <w:bCs/>
          <w:lang w:eastAsia="ko-KR"/>
        </w:rPr>
        <w:t>간편성</w:t>
      </w:r>
      <w:r w:rsidRPr="00E92F7F">
        <w:rPr>
          <w:lang w:eastAsia="ko-KR"/>
        </w:rPr>
        <w:t xml:space="preserve">: </w:t>
      </w:r>
      <w:r w:rsidRPr="00E92F7F">
        <w:rPr>
          <w:lang w:eastAsia="ko-KR"/>
        </w:rPr>
        <w:t>별도의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데이터베이스나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설치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과정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없이</w:t>
      </w:r>
      <w:r w:rsidRPr="00E92F7F">
        <w:rPr>
          <w:lang w:eastAsia="ko-KR"/>
        </w:rPr>
        <w:t xml:space="preserve"> Python </w:t>
      </w:r>
      <w:r w:rsidRPr="00E92F7F">
        <w:rPr>
          <w:lang w:eastAsia="ko-KR"/>
        </w:rPr>
        <w:t>스크립트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하나로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서버를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실행하고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웹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브라우저로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접근할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수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있습니다</w:t>
      </w:r>
      <w:r w:rsidRPr="00E92F7F">
        <w:rPr>
          <w:lang w:eastAsia="ko-KR"/>
        </w:rPr>
        <w:t>.</w:t>
      </w:r>
    </w:p>
    <w:p w14:paraId="30127743" w14:textId="77777777" w:rsidR="00714E4C" w:rsidRPr="00E92F7F" w:rsidRDefault="00714E4C" w:rsidP="00714E4C">
      <w:pPr>
        <w:numPr>
          <w:ilvl w:val="0"/>
          <w:numId w:val="23"/>
        </w:numPr>
        <w:rPr>
          <w:lang w:eastAsia="ko-KR"/>
        </w:rPr>
      </w:pPr>
      <w:r w:rsidRPr="00E92F7F">
        <w:rPr>
          <w:b/>
          <w:bCs/>
          <w:lang w:eastAsia="ko-KR"/>
        </w:rPr>
        <w:t>개인화된</w:t>
      </w:r>
      <w:r w:rsidRPr="00E92F7F">
        <w:rPr>
          <w:b/>
          <w:bCs/>
          <w:lang w:eastAsia="ko-KR"/>
        </w:rPr>
        <w:t xml:space="preserve"> </w:t>
      </w:r>
      <w:r w:rsidRPr="00E92F7F">
        <w:rPr>
          <w:b/>
          <w:bCs/>
          <w:lang w:eastAsia="ko-KR"/>
        </w:rPr>
        <w:t>관리</w:t>
      </w:r>
      <w:r w:rsidRPr="00E92F7F">
        <w:rPr>
          <w:lang w:eastAsia="ko-KR"/>
        </w:rPr>
        <w:t xml:space="preserve">: </w:t>
      </w:r>
      <w:r w:rsidRPr="00E92F7F">
        <w:rPr>
          <w:lang w:eastAsia="ko-KR"/>
        </w:rPr>
        <w:t>사용자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스스로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관심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있는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종목을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추가하고</w:t>
      </w:r>
      <w:r w:rsidRPr="00E92F7F">
        <w:rPr>
          <w:lang w:eastAsia="ko-KR"/>
        </w:rPr>
        <w:t xml:space="preserve">, </w:t>
      </w:r>
      <w:r w:rsidRPr="00E92F7F">
        <w:rPr>
          <w:lang w:eastAsia="ko-KR"/>
        </w:rPr>
        <w:t>개인의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매매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원칙에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따라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고점과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매수</w:t>
      </w:r>
      <w:r w:rsidRPr="00E92F7F">
        <w:rPr>
          <w:lang w:eastAsia="ko-KR"/>
        </w:rPr>
        <w:t>/</w:t>
      </w:r>
      <w:r w:rsidRPr="00E92F7F">
        <w:rPr>
          <w:lang w:eastAsia="ko-KR"/>
        </w:rPr>
        <w:t>매도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시점을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관리할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수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있습니다</w:t>
      </w:r>
      <w:r w:rsidRPr="00E92F7F">
        <w:rPr>
          <w:lang w:eastAsia="ko-KR"/>
        </w:rPr>
        <w:t>.</w:t>
      </w:r>
    </w:p>
    <w:p w14:paraId="4F7616DC" w14:textId="6FE9D262" w:rsidR="00714E4C" w:rsidRPr="00E92F7F" w:rsidRDefault="00714E4C" w:rsidP="00714E4C">
      <w:pPr>
        <w:numPr>
          <w:ilvl w:val="0"/>
          <w:numId w:val="23"/>
        </w:numPr>
        <w:rPr>
          <w:lang w:eastAsia="ko-KR"/>
        </w:rPr>
      </w:pPr>
      <w:r w:rsidRPr="00E92F7F">
        <w:rPr>
          <w:b/>
          <w:bCs/>
          <w:lang w:eastAsia="ko-KR"/>
        </w:rPr>
        <w:t>투자</w:t>
      </w:r>
      <w:r w:rsidRPr="00E92F7F">
        <w:rPr>
          <w:b/>
          <w:bCs/>
          <w:lang w:eastAsia="ko-KR"/>
        </w:rPr>
        <w:t xml:space="preserve"> </w:t>
      </w:r>
      <w:r w:rsidRPr="00E92F7F">
        <w:rPr>
          <w:b/>
          <w:bCs/>
          <w:lang w:eastAsia="ko-KR"/>
        </w:rPr>
        <w:t>보조</w:t>
      </w:r>
      <w:r w:rsidRPr="00E92F7F">
        <w:rPr>
          <w:b/>
          <w:bCs/>
          <w:lang w:eastAsia="ko-KR"/>
        </w:rPr>
        <w:t xml:space="preserve"> </w:t>
      </w:r>
      <w:r w:rsidRPr="00E92F7F">
        <w:rPr>
          <w:b/>
          <w:bCs/>
          <w:lang w:eastAsia="ko-KR"/>
        </w:rPr>
        <w:t>도구</w:t>
      </w:r>
      <w:r w:rsidRPr="00E92F7F">
        <w:rPr>
          <w:lang w:eastAsia="ko-KR"/>
        </w:rPr>
        <w:t xml:space="preserve">: </w:t>
      </w:r>
      <w:r>
        <w:rPr>
          <w:rFonts w:hint="eastAsia"/>
          <w:lang w:eastAsia="ko-KR"/>
        </w:rPr>
        <w:t>매입가와</w:t>
      </w:r>
      <w:r>
        <w:rPr>
          <w:rFonts w:hint="eastAsia"/>
          <w:lang w:eastAsia="ko-KR"/>
        </w:rPr>
        <w:t xml:space="preserve"> </w:t>
      </w:r>
      <w:r w:rsidRPr="00E92F7F">
        <w:rPr>
          <w:lang w:eastAsia="ko-KR"/>
        </w:rPr>
        <w:t>현재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주가의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위치를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파악하여</w:t>
      </w:r>
      <w:r w:rsidRPr="00E92F7F">
        <w:rPr>
          <w:lang w:eastAsia="ko-KR"/>
        </w:rPr>
        <w:t xml:space="preserve"> </w:t>
      </w:r>
      <w:r>
        <w:rPr>
          <w:rFonts w:hint="eastAsia"/>
          <w:lang w:eastAsia="ko-KR"/>
        </w:rPr>
        <w:t>객관적인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손절</w:t>
      </w:r>
      <w:proofErr w:type="spellEnd"/>
      <w:r>
        <w:rPr>
          <w:rFonts w:hint="eastAsia"/>
          <w:lang w:eastAsia="ko-KR"/>
        </w:rPr>
        <w:t>/</w:t>
      </w:r>
      <w:proofErr w:type="spellStart"/>
      <w:r>
        <w:rPr>
          <w:rFonts w:hint="eastAsia"/>
          <w:lang w:eastAsia="ko-KR"/>
        </w:rPr>
        <w:t>익절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자동으로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계산하여</w:t>
      </w:r>
      <w:r>
        <w:rPr>
          <w:rFonts w:hint="eastAsia"/>
          <w:lang w:eastAsia="ko-KR"/>
        </w:rPr>
        <w:t xml:space="preserve"> </w:t>
      </w:r>
      <w:r w:rsidRPr="00E92F7F">
        <w:rPr>
          <w:lang w:eastAsia="ko-KR"/>
        </w:rPr>
        <w:t>'</w:t>
      </w:r>
      <w:proofErr w:type="spellStart"/>
      <w:r w:rsidRPr="00E92F7F">
        <w:rPr>
          <w:lang w:eastAsia="ko-KR"/>
        </w:rPr>
        <w:t>익절</w:t>
      </w:r>
      <w:proofErr w:type="spellEnd"/>
      <w:r w:rsidRPr="00E92F7F">
        <w:rPr>
          <w:lang w:eastAsia="ko-KR"/>
        </w:rPr>
        <w:t>', '</w:t>
      </w:r>
      <w:proofErr w:type="spellStart"/>
      <w:r w:rsidRPr="00E92F7F">
        <w:rPr>
          <w:lang w:eastAsia="ko-KR"/>
        </w:rPr>
        <w:t>손절</w:t>
      </w:r>
      <w:proofErr w:type="spellEnd"/>
      <w:r w:rsidRPr="00E92F7F">
        <w:rPr>
          <w:lang w:eastAsia="ko-KR"/>
        </w:rPr>
        <w:t>', '</w:t>
      </w:r>
      <w:r w:rsidRPr="00E92F7F">
        <w:rPr>
          <w:lang w:eastAsia="ko-KR"/>
        </w:rPr>
        <w:t>추가매수</w:t>
      </w:r>
      <w:r w:rsidRPr="00E92F7F">
        <w:rPr>
          <w:lang w:eastAsia="ko-KR"/>
        </w:rPr>
        <w:t xml:space="preserve">' </w:t>
      </w:r>
      <w:r w:rsidRPr="00E92F7F">
        <w:rPr>
          <w:lang w:eastAsia="ko-KR"/>
        </w:rPr>
        <w:t>등의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행동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지침을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제공함으로써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초보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투자자의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의사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결정을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보조합니다</w:t>
      </w:r>
      <w:r w:rsidRPr="00E92F7F">
        <w:rPr>
          <w:lang w:eastAsia="ko-KR"/>
        </w:rPr>
        <w:t>.</w:t>
      </w:r>
    </w:p>
    <w:p w14:paraId="0057E7BE" w14:textId="77777777" w:rsidR="00714E4C" w:rsidRPr="00C07E25" w:rsidRDefault="00714E4C" w:rsidP="00714E4C">
      <w:pPr>
        <w:pStyle w:val="1"/>
        <w:rPr>
          <w:lang w:eastAsia="ko-KR"/>
        </w:rPr>
      </w:pPr>
      <w:bookmarkStart w:id="107" w:name="_Toc209012653"/>
      <w:bookmarkStart w:id="108" w:name="_Toc209094923"/>
      <w:r w:rsidRPr="00C07E25">
        <w:rPr>
          <w:lang w:eastAsia="ko-KR"/>
        </w:rPr>
        <w:t>프로그램의</w:t>
      </w:r>
      <w:r w:rsidRPr="00C07E25">
        <w:rPr>
          <w:lang w:eastAsia="ko-KR"/>
        </w:rPr>
        <w:t xml:space="preserve"> </w:t>
      </w:r>
      <w:r w:rsidRPr="00C07E25">
        <w:rPr>
          <w:lang w:eastAsia="ko-KR"/>
        </w:rPr>
        <w:t>작동</w:t>
      </w:r>
      <w:r w:rsidRPr="00C07E25">
        <w:rPr>
          <w:lang w:eastAsia="ko-KR"/>
        </w:rPr>
        <w:t xml:space="preserve"> </w:t>
      </w:r>
      <w:r w:rsidRPr="00C07E25">
        <w:rPr>
          <w:lang w:eastAsia="ko-KR"/>
        </w:rPr>
        <w:t>원리</w:t>
      </w:r>
      <w:bookmarkEnd w:id="107"/>
      <w:bookmarkEnd w:id="108"/>
    </w:p>
    <w:p w14:paraId="47621421" w14:textId="77777777" w:rsidR="00714E4C" w:rsidRPr="00E92F7F" w:rsidRDefault="00714E4C" w:rsidP="00714E4C">
      <w:pPr>
        <w:widowControl/>
        <w:spacing w:before="100" w:beforeAutospacing="1" w:after="100" w:afterAutospacing="1"/>
        <w:jc w:val="left"/>
        <w:rPr>
          <w:rFonts w:ascii="Malgun Gothic" w:hAnsi="Malgun Gothic"/>
          <w:lang w:eastAsia="ko-KR"/>
        </w:rPr>
      </w:pPr>
      <w:r w:rsidRPr="00E92F7F">
        <w:rPr>
          <w:rFonts w:ascii="Malgun Gothic" w:hAnsi="Malgun Gothic" w:cs="Batang" w:hint="eastAsia"/>
          <w:lang w:eastAsia="ko-KR"/>
        </w:rPr>
        <w:t>이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프로그램은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b/>
          <w:bCs/>
          <w:lang w:eastAsia="ko-KR"/>
        </w:rPr>
        <w:t>클라이언트</w:t>
      </w:r>
      <w:r w:rsidRPr="00E92F7F">
        <w:rPr>
          <w:rFonts w:ascii="Malgun Gothic" w:hAnsi="Malgun Gothic"/>
          <w:b/>
          <w:bCs/>
          <w:lang w:eastAsia="ko-KR"/>
        </w:rPr>
        <w:t>-</w:t>
      </w:r>
      <w:r w:rsidRPr="00E92F7F">
        <w:rPr>
          <w:rFonts w:ascii="Malgun Gothic" w:hAnsi="Malgun Gothic" w:cs="Batang" w:hint="eastAsia"/>
          <w:b/>
          <w:bCs/>
          <w:lang w:eastAsia="ko-KR"/>
        </w:rPr>
        <w:t>서버</w:t>
      </w:r>
      <w:r w:rsidRPr="00E92F7F">
        <w:rPr>
          <w:rFonts w:ascii="Malgun Gothic" w:hAnsi="Malgun Gothic"/>
          <w:b/>
          <w:bCs/>
          <w:lang w:eastAsia="ko-KR"/>
        </w:rPr>
        <w:t xml:space="preserve"> </w:t>
      </w:r>
      <w:r w:rsidRPr="00E92F7F">
        <w:rPr>
          <w:rFonts w:ascii="Malgun Gothic" w:hAnsi="Malgun Gothic" w:cs="Batang" w:hint="eastAsia"/>
          <w:b/>
          <w:bCs/>
          <w:lang w:eastAsia="ko-KR"/>
        </w:rPr>
        <w:t>구조</w:t>
      </w:r>
      <w:r w:rsidRPr="00E92F7F">
        <w:rPr>
          <w:rFonts w:ascii="Malgun Gothic" w:hAnsi="Malgun Gothic" w:cs="Batang" w:hint="eastAsia"/>
          <w:lang w:eastAsia="ko-KR"/>
        </w:rPr>
        <w:t>로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작동하는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웹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애플리케이션입니다</w:t>
      </w:r>
      <w:r w:rsidRPr="00E92F7F">
        <w:rPr>
          <w:rFonts w:ascii="Malgun Gothic" w:hAnsi="Malgun Gothic"/>
          <w:lang w:eastAsia="ko-KR"/>
        </w:rPr>
        <w:t>.</w:t>
      </w:r>
    </w:p>
    <w:p w14:paraId="18AB00FF" w14:textId="7E7C32CD" w:rsidR="00714E4C" w:rsidRPr="00E92F7F" w:rsidRDefault="00714E4C" w:rsidP="00714E4C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Malgun Gothic" w:hAnsi="Malgun Gothic"/>
          <w:lang w:eastAsia="ko-KR"/>
        </w:rPr>
      </w:pPr>
      <w:proofErr w:type="spellStart"/>
      <w:r w:rsidRPr="00E92F7F">
        <w:rPr>
          <w:rFonts w:ascii="Malgun Gothic" w:hAnsi="Malgun Gothic" w:cs="Batang" w:hint="eastAsia"/>
          <w:b/>
          <w:bCs/>
          <w:lang w:eastAsia="ko-KR"/>
        </w:rPr>
        <w:t>백엔드</w:t>
      </w:r>
      <w:proofErr w:type="spellEnd"/>
      <w:r w:rsidRPr="00E92F7F">
        <w:rPr>
          <w:rFonts w:ascii="Malgun Gothic" w:hAnsi="Malgun Gothic"/>
          <w:b/>
          <w:bCs/>
          <w:lang w:eastAsia="ko-KR"/>
        </w:rPr>
        <w:t>(Server):</w:t>
      </w:r>
      <w:r w:rsidRPr="00E92F7F">
        <w:rPr>
          <w:rFonts w:ascii="Malgun Gothic" w:hAnsi="Malgun Gothic"/>
          <w:lang w:eastAsia="ko-KR"/>
        </w:rPr>
        <w:t xml:space="preserve"> </w:t>
      </w:r>
      <w:r w:rsidR="00593EF5">
        <w:rPr>
          <w:rFonts w:ascii="Malgun Gothic" w:hAnsi="Malgun Gothic" w:cs="Courier New"/>
          <w:lang w:eastAsia="ko-KR"/>
        </w:rPr>
        <w:t>StockTradingManagement</w:t>
      </w:r>
      <w:r w:rsidRPr="00E92F7F">
        <w:rPr>
          <w:rFonts w:ascii="Malgun Gothic" w:hAnsi="Malgun Gothic" w:cs="Courier New"/>
          <w:lang w:eastAsia="ko-KR"/>
        </w:rPr>
        <w:t>.py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파일이</w:t>
      </w:r>
      <w:r w:rsidRPr="00E92F7F">
        <w:rPr>
          <w:rFonts w:ascii="Malgun Gothic" w:hAnsi="Malgun Gothic"/>
          <w:lang w:eastAsia="ko-KR"/>
        </w:rPr>
        <w:t xml:space="preserve"> Python </w:t>
      </w:r>
      <w:r w:rsidRPr="00E92F7F">
        <w:rPr>
          <w:rFonts w:ascii="Malgun Gothic" w:hAnsi="Malgun Gothic" w:cs="Batang" w:hint="eastAsia"/>
          <w:lang w:eastAsia="ko-KR"/>
        </w:rPr>
        <w:t>웹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서버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역할을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합니다</w:t>
      </w:r>
      <w:r w:rsidRPr="00E92F7F">
        <w:rPr>
          <w:rFonts w:ascii="Malgun Gothic" w:hAnsi="Malgun Gothic"/>
          <w:lang w:eastAsia="ko-KR"/>
        </w:rPr>
        <w:t xml:space="preserve">. </w:t>
      </w:r>
      <w:r w:rsidRPr="00E92F7F">
        <w:rPr>
          <w:rFonts w:ascii="Malgun Gothic" w:hAnsi="Malgun Gothic" w:cs="Batang" w:hint="eastAsia"/>
          <w:lang w:eastAsia="ko-KR"/>
        </w:rPr>
        <w:t>이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서버는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Courier New"/>
          <w:lang w:eastAsia="ko-KR"/>
        </w:rPr>
        <w:t>index.html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파일을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클라이언트에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전송하고</w:t>
      </w:r>
      <w:r w:rsidRPr="00E92F7F">
        <w:rPr>
          <w:rFonts w:ascii="Malgun Gothic" w:hAnsi="Malgun Gothic"/>
          <w:lang w:eastAsia="ko-KR"/>
        </w:rPr>
        <w:t xml:space="preserve">, </w:t>
      </w:r>
      <w:r w:rsidRPr="00E92F7F">
        <w:rPr>
          <w:rFonts w:ascii="Malgun Gothic" w:hAnsi="Malgun Gothic" w:cs="Batang" w:hint="eastAsia"/>
          <w:lang w:eastAsia="ko-KR"/>
        </w:rPr>
        <w:t>주식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데이터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저장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및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불러오기를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위한</w:t>
      </w:r>
      <w:r w:rsidRPr="00E92F7F">
        <w:rPr>
          <w:rFonts w:ascii="Malgun Gothic" w:hAnsi="Malgun Gothic"/>
          <w:lang w:eastAsia="ko-KR"/>
        </w:rPr>
        <w:t xml:space="preserve"> API </w:t>
      </w:r>
      <w:proofErr w:type="spellStart"/>
      <w:r w:rsidRPr="00E92F7F">
        <w:rPr>
          <w:rFonts w:ascii="Malgun Gothic" w:hAnsi="Malgun Gothic" w:cs="Batang" w:hint="eastAsia"/>
          <w:lang w:eastAsia="ko-KR"/>
        </w:rPr>
        <w:t>엔드포인트를</w:t>
      </w:r>
      <w:proofErr w:type="spellEnd"/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제공합니다</w:t>
      </w:r>
      <w:r w:rsidRPr="00E92F7F">
        <w:rPr>
          <w:rFonts w:ascii="Malgun Gothic" w:hAnsi="Malgun Gothic"/>
          <w:lang w:eastAsia="ko-KR"/>
        </w:rPr>
        <w:t>.</w:t>
      </w:r>
    </w:p>
    <w:p w14:paraId="7351F1AD" w14:textId="77777777" w:rsidR="00714E4C" w:rsidRPr="00E92F7F" w:rsidRDefault="00714E4C" w:rsidP="00714E4C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Malgun Gothic" w:hAnsi="Malgun Gothic"/>
          <w:lang w:eastAsia="ko-KR"/>
        </w:rPr>
      </w:pPr>
      <w:proofErr w:type="spellStart"/>
      <w:r w:rsidRPr="00E92F7F">
        <w:rPr>
          <w:rFonts w:ascii="Malgun Gothic" w:hAnsi="Malgun Gothic" w:cs="Batang" w:hint="eastAsia"/>
          <w:b/>
          <w:bCs/>
          <w:lang w:eastAsia="ko-KR"/>
        </w:rPr>
        <w:t>프론트엔드</w:t>
      </w:r>
      <w:proofErr w:type="spellEnd"/>
      <w:r w:rsidRPr="00E92F7F">
        <w:rPr>
          <w:rFonts w:ascii="Malgun Gothic" w:hAnsi="Malgun Gothic"/>
          <w:b/>
          <w:bCs/>
          <w:lang w:eastAsia="ko-KR"/>
        </w:rPr>
        <w:t>(Client):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웹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브라우저에서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실행되는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Courier New"/>
          <w:lang w:eastAsia="ko-KR"/>
        </w:rPr>
        <w:t>index.html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파일은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사용자와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상호작용하는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화면을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구성합니다</w:t>
      </w:r>
      <w:r w:rsidRPr="00E92F7F">
        <w:rPr>
          <w:rFonts w:ascii="Malgun Gothic" w:hAnsi="Malgun Gothic"/>
          <w:lang w:eastAsia="ko-KR"/>
        </w:rPr>
        <w:t>. HTML</w:t>
      </w:r>
      <w:r w:rsidRPr="00E92F7F">
        <w:rPr>
          <w:rFonts w:ascii="Malgun Gothic" w:hAnsi="Malgun Gothic" w:cs="Batang" w:hint="eastAsia"/>
          <w:lang w:eastAsia="ko-KR"/>
        </w:rPr>
        <w:t>로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기본적인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구조를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만들고</w:t>
      </w:r>
      <w:r w:rsidRPr="00E92F7F">
        <w:rPr>
          <w:rFonts w:ascii="Malgun Gothic" w:hAnsi="Malgun Gothic"/>
          <w:lang w:eastAsia="ko-KR"/>
        </w:rPr>
        <w:t>, CSS</w:t>
      </w:r>
      <w:r w:rsidRPr="00E92F7F">
        <w:rPr>
          <w:rFonts w:ascii="Malgun Gothic" w:hAnsi="Malgun Gothic" w:cs="Batang" w:hint="eastAsia"/>
          <w:lang w:eastAsia="ko-KR"/>
        </w:rPr>
        <w:t>로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디자인을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적용하며</w:t>
      </w:r>
      <w:r w:rsidRPr="00E92F7F">
        <w:rPr>
          <w:rFonts w:ascii="Malgun Gothic" w:hAnsi="Malgun Gothic"/>
          <w:lang w:eastAsia="ko-KR"/>
        </w:rPr>
        <w:t>, JavaScript</w:t>
      </w:r>
      <w:r w:rsidRPr="00E92F7F">
        <w:rPr>
          <w:rFonts w:ascii="Malgun Gothic" w:hAnsi="Malgun Gothic" w:cs="Batang" w:hint="eastAsia"/>
          <w:lang w:eastAsia="ko-KR"/>
        </w:rPr>
        <w:t>를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통해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모든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동적인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기능</w:t>
      </w:r>
      <w:r w:rsidRPr="00E92F7F">
        <w:rPr>
          <w:rFonts w:ascii="Malgun Gothic" w:hAnsi="Malgun Gothic"/>
          <w:lang w:eastAsia="ko-KR"/>
        </w:rPr>
        <w:t>(</w:t>
      </w:r>
      <w:r w:rsidRPr="00E92F7F">
        <w:rPr>
          <w:rFonts w:ascii="Malgun Gothic" w:hAnsi="Malgun Gothic" w:cs="Batang" w:hint="eastAsia"/>
          <w:lang w:eastAsia="ko-KR"/>
        </w:rPr>
        <w:t>데이터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추가</w:t>
      </w:r>
      <w:r w:rsidRPr="00E92F7F">
        <w:rPr>
          <w:rFonts w:ascii="Malgun Gothic" w:hAnsi="Malgun Gothic"/>
          <w:lang w:eastAsia="ko-KR"/>
        </w:rPr>
        <w:t xml:space="preserve">, </w:t>
      </w:r>
      <w:r w:rsidRPr="00E92F7F">
        <w:rPr>
          <w:rFonts w:ascii="Malgun Gothic" w:hAnsi="Malgun Gothic" w:cs="Batang" w:hint="eastAsia"/>
          <w:lang w:eastAsia="ko-KR"/>
        </w:rPr>
        <w:t>삭제</w:t>
      </w:r>
      <w:r w:rsidRPr="00E92F7F">
        <w:rPr>
          <w:rFonts w:ascii="Malgun Gothic" w:hAnsi="Malgun Gothic"/>
          <w:lang w:eastAsia="ko-KR"/>
        </w:rPr>
        <w:t xml:space="preserve">, </w:t>
      </w:r>
      <w:r w:rsidRPr="00E92F7F">
        <w:rPr>
          <w:rFonts w:ascii="Malgun Gothic" w:hAnsi="Malgun Gothic" w:cs="Batang" w:hint="eastAsia"/>
          <w:lang w:eastAsia="ko-KR"/>
        </w:rPr>
        <w:t>업데이트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등</w:t>
      </w:r>
      <w:r w:rsidRPr="00E92F7F">
        <w:rPr>
          <w:rFonts w:ascii="Malgun Gothic" w:hAnsi="Malgun Gothic"/>
          <w:lang w:eastAsia="ko-KR"/>
        </w:rPr>
        <w:t>)</w:t>
      </w:r>
      <w:r w:rsidRPr="00E92F7F">
        <w:rPr>
          <w:rFonts w:ascii="Malgun Gothic" w:hAnsi="Malgun Gothic" w:cs="Batang" w:hint="eastAsia"/>
          <w:lang w:eastAsia="ko-KR"/>
        </w:rPr>
        <w:t>을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처리합니다</w:t>
      </w:r>
      <w:r w:rsidRPr="00E92F7F">
        <w:rPr>
          <w:rFonts w:ascii="Malgun Gothic" w:hAnsi="Malgun Gothic"/>
          <w:lang w:eastAsia="ko-KR"/>
        </w:rPr>
        <w:t>.</w:t>
      </w:r>
    </w:p>
    <w:p w14:paraId="5879B39B" w14:textId="378301CA" w:rsidR="00714E4C" w:rsidRPr="00E504F2" w:rsidRDefault="00714E4C" w:rsidP="00714E4C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Malgun Gothic" w:hAnsi="Malgun Gothic"/>
          <w:lang w:eastAsia="ko-KR"/>
        </w:rPr>
      </w:pPr>
      <w:r w:rsidRPr="00E92F7F">
        <w:rPr>
          <w:rFonts w:ascii="Malgun Gothic" w:hAnsi="Malgun Gothic" w:cs="Batang" w:hint="eastAsia"/>
          <w:b/>
          <w:bCs/>
          <w:lang w:eastAsia="ko-KR"/>
        </w:rPr>
        <w:t>데이터</w:t>
      </w:r>
      <w:r w:rsidRPr="00E92F7F">
        <w:rPr>
          <w:rFonts w:ascii="Malgun Gothic" w:hAnsi="Malgun Gothic"/>
          <w:b/>
          <w:bCs/>
          <w:lang w:eastAsia="ko-KR"/>
        </w:rPr>
        <w:t xml:space="preserve"> </w:t>
      </w:r>
      <w:r w:rsidRPr="00E92F7F">
        <w:rPr>
          <w:rFonts w:ascii="Malgun Gothic" w:hAnsi="Malgun Gothic" w:cs="Batang" w:hint="eastAsia"/>
          <w:b/>
          <w:bCs/>
          <w:lang w:eastAsia="ko-KR"/>
        </w:rPr>
        <w:t>관리</w:t>
      </w:r>
      <w:r w:rsidRPr="00E92F7F">
        <w:rPr>
          <w:rFonts w:ascii="Malgun Gothic" w:hAnsi="Malgun Gothic"/>
          <w:b/>
          <w:bCs/>
          <w:lang w:eastAsia="ko-KR"/>
        </w:rPr>
        <w:t>: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주식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데이터는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웹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브라우저의</w:t>
      </w:r>
      <w:r>
        <w:rPr>
          <w:rFonts w:ascii="Malgun Gothic" w:hAnsi="Malgun Gothic" w:cs="Batang" w:hint="eastAsia"/>
          <w:lang w:eastAsia="ko-KR"/>
        </w:rPr>
        <w:t xml:space="preserve"> </w:t>
      </w:r>
      <w:r w:rsidRPr="00E92F7F">
        <w:rPr>
          <w:rFonts w:ascii="Malgun Gothic" w:hAnsi="Malgun Gothic" w:cs="Batang" w:hint="eastAsia"/>
          <w:b/>
          <w:bCs/>
          <w:lang w:eastAsia="ko-KR"/>
        </w:rPr>
        <w:t>로컬</w:t>
      </w:r>
      <w:r w:rsidRPr="00E92F7F">
        <w:rPr>
          <w:rFonts w:ascii="Malgun Gothic" w:hAnsi="Malgun Gothic"/>
          <w:b/>
          <w:bCs/>
          <w:lang w:eastAsia="ko-KR"/>
        </w:rPr>
        <w:t xml:space="preserve"> </w:t>
      </w:r>
      <w:r w:rsidRPr="00E92F7F">
        <w:rPr>
          <w:rFonts w:ascii="Malgun Gothic" w:hAnsi="Malgun Gothic" w:cs="Batang" w:hint="eastAsia"/>
          <w:b/>
          <w:bCs/>
          <w:lang w:eastAsia="ko-KR"/>
        </w:rPr>
        <w:t>스토리지</w:t>
      </w:r>
      <w:r w:rsidRPr="00E92F7F">
        <w:rPr>
          <w:rFonts w:ascii="Malgun Gothic" w:hAnsi="Malgun Gothic" w:cs="Batang" w:hint="eastAsia"/>
          <w:lang w:eastAsia="ko-KR"/>
        </w:rPr>
        <w:t>에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임시로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저장되어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페이지를</w:t>
      </w:r>
      <w:r w:rsidRPr="00E92F7F">
        <w:rPr>
          <w:rFonts w:ascii="Malgun Gothic" w:hAnsi="Malgun Gothic"/>
          <w:lang w:eastAsia="ko-KR"/>
        </w:rPr>
        <w:t xml:space="preserve"> </w:t>
      </w:r>
      <w:proofErr w:type="spellStart"/>
      <w:r w:rsidRPr="00E92F7F">
        <w:rPr>
          <w:rFonts w:ascii="Malgun Gothic" w:hAnsi="Malgun Gothic" w:cs="Batang" w:hint="eastAsia"/>
          <w:lang w:eastAsia="ko-KR"/>
        </w:rPr>
        <w:t>새로고침해도</w:t>
      </w:r>
      <w:proofErr w:type="spellEnd"/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유지됩니다</w:t>
      </w:r>
      <w:r w:rsidRPr="00E92F7F">
        <w:rPr>
          <w:rFonts w:ascii="Malgun Gothic" w:hAnsi="Malgun Gothic"/>
          <w:lang w:eastAsia="ko-KR"/>
        </w:rPr>
        <w:t xml:space="preserve">. </w:t>
      </w:r>
      <w:r w:rsidRPr="00E92F7F">
        <w:rPr>
          <w:rFonts w:ascii="Malgun Gothic" w:hAnsi="Malgun Gothic" w:cs="Batang" w:hint="eastAsia"/>
          <w:lang w:eastAsia="ko-KR"/>
        </w:rPr>
        <w:t>사용자가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/>
          <w:b/>
          <w:bCs/>
          <w:lang w:eastAsia="ko-KR"/>
        </w:rPr>
        <w:t>'</w:t>
      </w:r>
      <w:r w:rsidRPr="00E92F7F">
        <w:rPr>
          <w:rFonts w:ascii="Malgun Gothic" w:hAnsi="Malgun Gothic" w:cs="Batang" w:hint="eastAsia"/>
          <w:b/>
          <w:bCs/>
          <w:lang w:eastAsia="ko-KR"/>
        </w:rPr>
        <w:t>저장</w:t>
      </w:r>
      <w:r w:rsidRPr="00E92F7F">
        <w:rPr>
          <w:rFonts w:ascii="Malgun Gothic" w:hAnsi="Malgun Gothic"/>
          <w:b/>
          <w:bCs/>
          <w:lang w:eastAsia="ko-KR"/>
        </w:rPr>
        <w:t>'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버튼을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클릭하면</w:t>
      </w:r>
      <w:r w:rsidRPr="00E92F7F">
        <w:rPr>
          <w:rFonts w:ascii="Malgun Gothic" w:hAnsi="Malgun Gothic"/>
          <w:lang w:eastAsia="ko-KR"/>
        </w:rPr>
        <w:t xml:space="preserve">, </w:t>
      </w:r>
      <w:r w:rsidRPr="00E92F7F">
        <w:rPr>
          <w:rFonts w:ascii="Malgun Gothic" w:hAnsi="Malgun Gothic" w:cs="Batang" w:hint="eastAsia"/>
          <w:lang w:eastAsia="ko-KR"/>
        </w:rPr>
        <w:t>현재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데이터는</w:t>
      </w:r>
      <w:r w:rsidRPr="00E92F7F">
        <w:rPr>
          <w:rFonts w:ascii="Malgun Gothic" w:hAnsi="Malgun Gothic"/>
          <w:lang w:eastAsia="ko-KR"/>
        </w:rPr>
        <w:t xml:space="preserve"> </w:t>
      </w:r>
      <w:r w:rsidR="00593EF5">
        <w:rPr>
          <w:rFonts w:ascii="Malgun Gothic" w:hAnsi="Malgun Gothic" w:cs="Courier New"/>
          <w:lang w:eastAsia="ko-KR"/>
        </w:rPr>
        <w:t>StockTradingManagement</w:t>
      </w:r>
      <w:r w:rsidRPr="00E92F7F">
        <w:rPr>
          <w:rFonts w:ascii="Malgun Gothic" w:hAnsi="Malgun Gothic" w:cs="Courier New"/>
          <w:lang w:eastAsia="ko-KR"/>
        </w:rPr>
        <w:t>.py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서버를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통해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프로그램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실행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폴더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내의</w:t>
      </w:r>
      <w:r w:rsidRPr="00E92F7F">
        <w:rPr>
          <w:rFonts w:ascii="Malgun Gothic" w:hAnsi="Malgun Gothic"/>
          <w:lang w:eastAsia="ko-KR"/>
        </w:rPr>
        <w:t xml:space="preserve"> </w:t>
      </w:r>
      <w:proofErr w:type="spellStart"/>
      <w:r w:rsidRPr="00E92F7F">
        <w:rPr>
          <w:rFonts w:ascii="Malgun Gothic" w:hAnsi="Malgun Gothic" w:cs="Courier New"/>
          <w:lang w:eastAsia="ko-KR"/>
        </w:rPr>
        <w:t>stock_data</w:t>
      </w:r>
      <w:proofErr w:type="spellEnd"/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디렉터리에</w:t>
      </w:r>
      <w:r w:rsidRPr="00E92F7F">
        <w:rPr>
          <w:rFonts w:ascii="Malgun Gothic" w:hAnsi="Malgun Gothic"/>
          <w:lang w:eastAsia="ko-KR"/>
        </w:rPr>
        <w:t xml:space="preserve"> JSON </w:t>
      </w:r>
      <w:r w:rsidRPr="00E92F7F">
        <w:rPr>
          <w:rFonts w:ascii="Malgun Gothic" w:hAnsi="Malgun Gothic" w:cs="Batang" w:hint="eastAsia"/>
          <w:lang w:eastAsia="ko-KR"/>
        </w:rPr>
        <w:t>파일로</w:t>
      </w:r>
      <w:r w:rsidRPr="00E92F7F">
        <w:rPr>
          <w:rFonts w:ascii="Malgun Gothic" w:hAnsi="Malgun Gothic"/>
          <w:lang w:eastAsia="ko-KR"/>
        </w:rPr>
        <w:t xml:space="preserve"> </w:t>
      </w:r>
      <w:r w:rsidRPr="00E92F7F">
        <w:rPr>
          <w:rFonts w:ascii="Malgun Gothic" w:hAnsi="Malgun Gothic" w:cs="Batang" w:hint="eastAsia"/>
          <w:lang w:eastAsia="ko-KR"/>
        </w:rPr>
        <w:t>저장됩니다</w:t>
      </w:r>
      <w:r w:rsidRPr="00E92F7F">
        <w:rPr>
          <w:rFonts w:ascii="Malgun Gothic" w:hAnsi="Malgun Gothic"/>
          <w:lang w:eastAsia="ko-KR"/>
        </w:rPr>
        <w:t>.</w:t>
      </w:r>
    </w:p>
    <w:p w14:paraId="5961DA56" w14:textId="3BC4137E" w:rsidR="00714E4C" w:rsidRPr="00714E4C" w:rsidRDefault="00714E4C" w:rsidP="00714E4C">
      <w:pPr>
        <w:pStyle w:val="2"/>
        <w:rPr>
          <w:lang w:eastAsia="ko-KR"/>
        </w:rPr>
      </w:pPr>
      <w:bookmarkStart w:id="109" w:name="_Toc209094924"/>
      <w:r w:rsidRPr="00714E4C">
        <w:rPr>
          <w:rFonts w:hint="eastAsia"/>
          <w:lang w:eastAsia="ko-KR"/>
        </w:rPr>
        <w:t>시스템</w:t>
      </w:r>
      <w:r w:rsidRPr="00714E4C">
        <w:rPr>
          <w:rFonts w:hint="eastAsia"/>
          <w:lang w:eastAsia="ko-KR"/>
        </w:rPr>
        <w:t xml:space="preserve"> </w:t>
      </w:r>
      <w:r w:rsidRPr="00714E4C">
        <w:rPr>
          <w:rFonts w:hint="eastAsia"/>
          <w:lang w:eastAsia="ko-KR"/>
        </w:rPr>
        <w:t>아키텍처</w:t>
      </w:r>
      <w:bookmarkEnd w:id="109"/>
    </w:p>
    <w:tbl>
      <w:tblPr>
        <w:tblStyle w:val="ae"/>
        <w:tblW w:w="0" w:type="auto"/>
        <w:tblInd w:w="704" w:type="dxa"/>
        <w:tblLook w:val="04A0" w:firstRow="1" w:lastRow="0" w:firstColumn="1" w:lastColumn="0" w:noHBand="0" w:noVBand="1"/>
      </w:tblPr>
      <w:tblGrid>
        <w:gridCol w:w="8080"/>
      </w:tblGrid>
      <w:tr w:rsidR="00714E4C" w14:paraId="766E5CFC" w14:textId="77777777" w:rsidTr="00714E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0" w:type="dxa"/>
          </w:tcPr>
          <w:p w14:paraId="55825888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브라우저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(</w:t>
            </w:r>
            <w:proofErr w:type="spellStart"/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프론트엔드</w:t>
            </w:r>
            <w:proofErr w:type="spellEnd"/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)</w:t>
            </w:r>
          </w:p>
          <w:p w14:paraId="048B33A0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   ↕ HTTP 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통신</w:t>
            </w:r>
          </w:p>
          <w:p w14:paraId="6B4828E9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Python 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웹서버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(</w:t>
            </w:r>
            <w:proofErr w:type="spellStart"/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백엔드</w:t>
            </w:r>
            <w:proofErr w:type="spellEnd"/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)</w:t>
            </w:r>
          </w:p>
          <w:p w14:paraId="4A565DCB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   ↕ 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파일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I/O</w:t>
            </w:r>
          </w:p>
          <w:p w14:paraId="4158602C" w14:textId="63368CEB" w:rsidR="00714E4C" w:rsidRPr="00714E4C" w:rsidRDefault="00714E4C" w:rsidP="00714E4C">
            <w:pPr>
              <w:spacing w:after="0"/>
              <w:rPr>
                <w:rFonts w:eastAsia="Malgun Gothic"/>
                <w:lang w:eastAsia="ko-KR"/>
              </w:rPr>
            </w:pP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JSON 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데이터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파일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(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저장소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)</w:t>
            </w:r>
          </w:p>
        </w:tc>
      </w:tr>
    </w:tbl>
    <w:p w14:paraId="0CACBD5C" w14:textId="6C2CAC5A" w:rsidR="00714E4C" w:rsidRDefault="00714E4C" w:rsidP="00714E4C">
      <w:pPr>
        <w:rPr>
          <w:lang w:eastAsia="ko-KR"/>
        </w:rPr>
      </w:pPr>
    </w:p>
    <w:p w14:paraId="59E91F61" w14:textId="623ECB06" w:rsidR="00714E4C" w:rsidRDefault="00714E4C" w:rsidP="00714E4C">
      <w:pPr>
        <w:pStyle w:val="2"/>
        <w:rPr>
          <w:lang w:eastAsia="ko-KR"/>
        </w:rPr>
      </w:pPr>
      <w:bookmarkStart w:id="110" w:name="_Toc209094925"/>
      <w:r>
        <w:rPr>
          <w:rFonts w:hint="eastAsia"/>
          <w:lang w:eastAsia="ko-KR"/>
        </w:rPr>
        <w:lastRenderedPageBreak/>
        <w:t>핵심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알고리즘</w:t>
      </w:r>
      <w:bookmarkEnd w:id="110"/>
    </w:p>
    <w:p w14:paraId="598A1FF9" w14:textId="1760130D" w:rsidR="00714E4C" w:rsidRDefault="00714E4C" w:rsidP="00714E4C">
      <w:pPr>
        <w:pStyle w:val="3"/>
        <w:rPr>
          <w:lang w:eastAsia="ko-KR"/>
        </w:rPr>
      </w:pPr>
      <w:bookmarkStart w:id="111" w:name="_Toc209094926"/>
      <w:r>
        <w:rPr>
          <w:rFonts w:hint="eastAsia"/>
          <w:lang w:eastAsia="ko-KR"/>
        </w:rPr>
        <w:t>고점</w:t>
      </w:r>
      <w:r>
        <w:rPr>
          <w:rFonts w:hint="eastAsia"/>
          <w:lang w:eastAsia="ko-KR"/>
        </w:rPr>
        <w:t xml:space="preserve">(High Point) </w:t>
      </w:r>
      <w:r>
        <w:rPr>
          <w:rFonts w:hint="eastAsia"/>
          <w:lang w:eastAsia="ko-KR"/>
        </w:rPr>
        <w:t>계산</w:t>
      </w:r>
      <w:bookmarkEnd w:id="111"/>
    </w:p>
    <w:p w14:paraId="22F96774" w14:textId="77777777" w:rsidR="00714E4C" w:rsidRDefault="00714E4C" w:rsidP="00714E4C">
      <w:pPr>
        <w:pStyle w:val="af2"/>
        <w:numPr>
          <w:ilvl w:val="0"/>
          <w:numId w:val="28"/>
        </w:numPr>
        <w:rPr>
          <w:lang w:eastAsia="ko-KR"/>
        </w:rPr>
      </w:pPr>
      <w:r>
        <w:rPr>
          <w:rFonts w:hint="eastAsia"/>
          <w:lang w:eastAsia="ko-KR"/>
        </w:rPr>
        <w:t>매입가를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고점으로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</w:t>
      </w:r>
    </w:p>
    <w:p w14:paraId="5502985E" w14:textId="77777777" w:rsidR="00714E4C" w:rsidRDefault="00714E4C" w:rsidP="00714E4C">
      <w:pPr>
        <w:pStyle w:val="af2"/>
        <w:numPr>
          <w:ilvl w:val="0"/>
          <w:numId w:val="28"/>
        </w:numPr>
        <w:rPr>
          <w:lang w:eastAsia="ko-KR"/>
        </w:rPr>
      </w:pPr>
      <w:r>
        <w:rPr>
          <w:rFonts w:hint="eastAsia"/>
          <w:lang w:eastAsia="ko-KR"/>
        </w:rPr>
        <w:t>현재가가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매입가보다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높고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기존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고점보다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높을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업데이트</w:t>
      </w:r>
    </w:p>
    <w:p w14:paraId="06D34E46" w14:textId="484D9414" w:rsidR="00714E4C" w:rsidRDefault="00714E4C" w:rsidP="00714E4C">
      <w:pPr>
        <w:pStyle w:val="af2"/>
        <w:numPr>
          <w:ilvl w:val="0"/>
          <w:numId w:val="28"/>
        </w:numPr>
        <w:rPr>
          <w:lang w:eastAsia="ko-KR"/>
        </w:rPr>
      </w:pPr>
      <w:r>
        <w:rPr>
          <w:rFonts w:hint="eastAsia"/>
          <w:lang w:eastAsia="ko-KR"/>
        </w:rPr>
        <w:t>고점은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조정되지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않음</w:t>
      </w:r>
      <w:r>
        <w:rPr>
          <w:rFonts w:hint="eastAsia"/>
          <w:lang w:eastAsia="ko-KR"/>
        </w:rPr>
        <w:t xml:space="preserve"> (</w:t>
      </w:r>
      <w:r>
        <w:rPr>
          <w:rFonts w:hint="eastAsia"/>
          <w:lang w:eastAsia="ko-KR"/>
        </w:rPr>
        <w:t>최고점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유지</w:t>
      </w:r>
      <w:r>
        <w:rPr>
          <w:rFonts w:hint="eastAsia"/>
          <w:lang w:eastAsia="ko-KR"/>
        </w:rPr>
        <w:t>)</w:t>
      </w:r>
    </w:p>
    <w:p w14:paraId="710991A9" w14:textId="2DE56CC7" w:rsidR="00714E4C" w:rsidRDefault="00714E4C" w:rsidP="00714E4C">
      <w:pPr>
        <w:pStyle w:val="3"/>
        <w:rPr>
          <w:lang w:eastAsia="ko-KR"/>
        </w:rPr>
      </w:pPr>
      <w:bookmarkStart w:id="112" w:name="_Toc209094927"/>
      <w:r>
        <w:rPr>
          <w:rFonts w:hint="eastAsia"/>
          <w:lang w:eastAsia="ko-KR"/>
        </w:rPr>
        <w:t>매도가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추가매수가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</w:t>
      </w:r>
      <w:bookmarkEnd w:id="112"/>
    </w:p>
    <w:p w14:paraId="1725E89F" w14:textId="77777777" w:rsidR="00714E4C" w:rsidRDefault="00714E4C" w:rsidP="00714E4C">
      <w:pPr>
        <w:pStyle w:val="af2"/>
        <w:numPr>
          <w:ilvl w:val="0"/>
          <w:numId w:val="29"/>
        </w:numPr>
        <w:rPr>
          <w:lang w:eastAsia="ko-KR"/>
        </w:rPr>
      </w:pPr>
      <w:r>
        <w:rPr>
          <w:rFonts w:hint="eastAsia"/>
          <w:lang w:eastAsia="ko-KR"/>
        </w:rPr>
        <w:t>매도가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고점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×</w:t>
      </w:r>
      <w:r>
        <w:rPr>
          <w:rFonts w:hint="eastAsia"/>
          <w:lang w:eastAsia="ko-KR"/>
        </w:rPr>
        <w:t xml:space="preserve"> 0.92 (</w:t>
      </w:r>
      <w:r>
        <w:rPr>
          <w:rFonts w:hint="eastAsia"/>
          <w:lang w:eastAsia="ko-KR"/>
        </w:rPr>
        <w:t>고점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대비</w:t>
      </w:r>
      <w:r>
        <w:rPr>
          <w:rFonts w:hint="eastAsia"/>
          <w:lang w:eastAsia="ko-KR"/>
        </w:rPr>
        <w:t xml:space="preserve"> -8%)</w:t>
      </w:r>
    </w:p>
    <w:p w14:paraId="28417CDD" w14:textId="38AE6D94" w:rsidR="00714E4C" w:rsidRDefault="00714E4C" w:rsidP="00714E4C">
      <w:pPr>
        <w:pStyle w:val="af2"/>
        <w:numPr>
          <w:ilvl w:val="0"/>
          <w:numId w:val="29"/>
        </w:numPr>
        <w:rPr>
          <w:lang w:eastAsia="ko-KR"/>
        </w:rPr>
      </w:pPr>
      <w:r>
        <w:rPr>
          <w:rFonts w:hint="eastAsia"/>
          <w:lang w:eastAsia="ko-KR"/>
        </w:rPr>
        <w:t>추가매수가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고점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×</w:t>
      </w:r>
      <w:r>
        <w:rPr>
          <w:rFonts w:hint="eastAsia"/>
          <w:lang w:eastAsia="ko-KR"/>
        </w:rPr>
        <w:t xml:space="preserve"> 0.95 (</w:t>
      </w:r>
      <w:r>
        <w:rPr>
          <w:rFonts w:hint="eastAsia"/>
          <w:lang w:eastAsia="ko-KR"/>
        </w:rPr>
        <w:t>고점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대비</w:t>
      </w:r>
      <w:r>
        <w:rPr>
          <w:rFonts w:hint="eastAsia"/>
          <w:lang w:eastAsia="ko-KR"/>
        </w:rPr>
        <w:t xml:space="preserve"> -5%)</w:t>
      </w:r>
    </w:p>
    <w:p w14:paraId="735FEF97" w14:textId="558AE2E3" w:rsidR="00714E4C" w:rsidRDefault="00714E4C" w:rsidP="00714E4C">
      <w:pPr>
        <w:pStyle w:val="3"/>
        <w:rPr>
          <w:lang w:eastAsia="ko-KR"/>
        </w:rPr>
      </w:pPr>
      <w:bookmarkStart w:id="113" w:name="_Toc209094928"/>
      <w:r>
        <w:rPr>
          <w:rFonts w:hint="eastAsia"/>
          <w:lang w:eastAsia="ko-KR"/>
        </w:rPr>
        <w:t>투자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로직</w:t>
      </w:r>
      <w:bookmarkEnd w:id="113"/>
    </w:p>
    <w:tbl>
      <w:tblPr>
        <w:tblStyle w:val="ae"/>
        <w:tblW w:w="0" w:type="auto"/>
        <w:tblInd w:w="704" w:type="dxa"/>
        <w:tblLook w:val="04A0" w:firstRow="1" w:lastRow="0" w:firstColumn="1" w:lastColumn="0" w:noHBand="0" w:noVBand="1"/>
      </w:tblPr>
      <w:tblGrid>
        <w:gridCol w:w="8080"/>
      </w:tblGrid>
      <w:tr w:rsidR="00714E4C" w14:paraId="6E9B9781" w14:textId="77777777" w:rsidTr="00714E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0" w:type="dxa"/>
          </w:tcPr>
          <w:p w14:paraId="2053F3F4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</w:pP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if </w:t>
            </w:r>
            <w:proofErr w:type="gramStart"/>
            <w:r w:rsidRPr="00714E4C">
              <w:rPr>
                <w:rFonts w:ascii="Arial" w:eastAsia="Malgun Gothic" w:hAnsi="Arial" w:cs="Arial"/>
                <w:b w:val="0"/>
                <w:bCs/>
                <w:sz w:val="16"/>
                <w:szCs w:val="16"/>
                <w:lang w:eastAsia="ko-KR"/>
              </w:rPr>
              <w:t>현재가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 &gt;</w:t>
            </w:r>
            <w:proofErr w:type="gramEnd"/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= </w:t>
            </w:r>
            <w:r w:rsidRPr="00714E4C">
              <w:rPr>
                <w:rFonts w:ascii="Arial" w:eastAsia="Malgun Gothic" w:hAnsi="Arial" w:cs="Arial"/>
                <w:b w:val="0"/>
                <w:bCs/>
                <w:sz w:val="16"/>
                <w:szCs w:val="16"/>
                <w:lang w:eastAsia="ko-KR"/>
              </w:rPr>
              <w:t>추가매수가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 AND </w:t>
            </w:r>
            <w:r w:rsidRPr="00714E4C">
              <w:rPr>
                <w:rFonts w:ascii="Arial" w:eastAsia="Malgun Gothic" w:hAnsi="Arial" w:cs="Arial"/>
                <w:b w:val="0"/>
                <w:bCs/>
                <w:sz w:val="16"/>
                <w:szCs w:val="16"/>
                <w:lang w:eastAsia="ko-KR"/>
              </w:rPr>
              <w:t>현재가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 &gt; </w:t>
            </w:r>
            <w:r w:rsidRPr="00714E4C">
              <w:rPr>
                <w:rFonts w:ascii="Arial" w:eastAsia="Malgun Gothic" w:hAnsi="Arial" w:cs="Arial"/>
                <w:b w:val="0"/>
                <w:bCs/>
                <w:sz w:val="16"/>
                <w:szCs w:val="16"/>
                <w:lang w:eastAsia="ko-KR"/>
              </w:rPr>
              <w:t>매도가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>:</w:t>
            </w:r>
          </w:p>
          <w:p w14:paraId="4FC2A7BD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</w:pP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    </w:t>
            </w:r>
            <w:r w:rsidRPr="00714E4C">
              <w:rPr>
                <w:rFonts w:ascii="Arial" w:eastAsia="Malgun Gothic" w:hAnsi="Arial" w:cs="Arial"/>
                <w:b w:val="0"/>
                <w:bCs/>
                <w:sz w:val="16"/>
                <w:szCs w:val="16"/>
                <w:lang w:eastAsia="ko-KR"/>
              </w:rPr>
              <w:t>의견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 = "</w:t>
            </w:r>
            <w:r w:rsidRPr="00714E4C">
              <w:rPr>
                <w:rFonts w:ascii="Arial" w:eastAsia="Malgun Gothic" w:hAnsi="Arial" w:cs="Arial"/>
                <w:b w:val="0"/>
                <w:bCs/>
                <w:sz w:val="16"/>
                <w:szCs w:val="16"/>
                <w:lang w:eastAsia="ko-KR"/>
              </w:rPr>
              <w:t>매수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>"</w:t>
            </w:r>
          </w:p>
          <w:p w14:paraId="79A9DE2A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</w:pPr>
            <w:proofErr w:type="spellStart"/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>elif</w:t>
            </w:r>
            <w:proofErr w:type="spellEnd"/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 </w:t>
            </w:r>
            <w:r w:rsidRPr="00714E4C">
              <w:rPr>
                <w:rFonts w:ascii="Arial" w:eastAsia="Malgun Gothic" w:hAnsi="Arial" w:cs="Arial"/>
                <w:b w:val="0"/>
                <w:bCs/>
                <w:sz w:val="16"/>
                <w:szCs w:val="16"/>
                <w:lang w:eastAsia="ko-KR"/>
              </w:rPr>
              <w:t>현재가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 </w:t>
            </w:r>
            <w:proofErr w:type="gramStart"/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&lt; </w:t>
            </w:r>
            <w:r w:rsidRPr="00714E4C">
              <w:rPr>
                <w:rFonts w:ascii="Arial" w:eastAsia="Malgun Gothic" w:hAnsi="Arial" w:cs="Arial"/>
                <w:b w:val="0"/>
                <w:bCs/>
                <w:sz w:val="16"/>
                <w:szCs w:val="16"/>
                <w:lang w:eastAsia="ko-KR"/>
              </w:rPr>
              <w:t>매도가</w:t>
            </w:r>
            <w:proofErr w:type="gramEnd"/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>:</w:t>
            </w:r>
          </w:p>
          <w:p w14:paraId="04BCEFAA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</w:pP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    </w:t>
            </w:r>
            <w:r w:rsidRPr="00714E4C">
              <w:rPr>
                <w:rFonts w:ascii="Arial" w:eastAsia="Malgun Gothic" w:hAnsi="Arial" w:cs="Arial"/>
                <w:b w:val="0"/>
                <w:bCs/>
                <w:sz w:val="16"/>
                <w:szCs w:val="16"/>
                <w:lang w:eastAsia="ko-KR"/>
              </w:rPr>
              <w:t>의견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 = "</w:t>
            </w:r>
            <w:r w:rsidRPr="00714E4C">
              <w:rPr>
                <w:rFonts w:ascii="Arial" w:eastAsia="Malgun Gothic" w:hAnsi="Arial" w:cs="Arial"/>
                <w:b w:val="0"/>
                <w:bCs/>
                <w:sz w:val="16"/>
                <w:szCs w:val="16"/>
                <w:lang w:eastAsia="ko-KR"/>
              </w:rPr>
              <w:t>매도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>"</w:t>
            </w:r>
          </w:p>
          <w:p w14:paraId="5F4310B7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</w:pP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>else:</w:t>
            </w:r>
          </w:p>
          <w:p w14:paraId="3B0FF7A0" w14:textId="2AE53305" w:rsidR="00714E4C" w:rsidRDefault="00714E4C" w:rsidP="00714E4C">
            <w:pPr>
              <w:spacing w:after="0"/>
              <w:rPr>
                <w:lang w:eastAsia="ko-KR"/>
              </w:rPr>
            </w:pP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    </w:t>
            </w:r>
            <w:r w:rsidRPr="00714E4C">
              <w:rPr>
                <w:rFonts w:ascii="Arial" w:eastAsia="Malgun Gothic" w:hAnsi="Arial" w:cs="Arial"/>
                <w:b w:val="0"/>
                <w:bCs/>
                <w:sz w:val="16"/>
                <w:szCs w:val="16"/>
                <w:lang w:eastAsia="ko-KR"/>
              </w:rPr>
              <w:t>의견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 = "</w:t>
            </w:r>
            <w:r w:rsidRPr="00714E4C">
              <w:rPr>
                <w:rFonts w:ascii="Arial" w:eastAsia="Malgun Gothic" w:hAnsi="Arial" w:cs="Arial"/>
                <w:b w:val="0"/>
                <w:bCs/>
                <w:sz w:val="16"/>
                <w:szCs w:val="16"/>
                <w:lang w:eastAsia="ko-KR"/>
              </w:rPr>
              <w:t>유지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>"</w:t>
            </w:r>
          </w:p>
        </w:tc>
      </w:tr>
    </w:tbl>
    <w:p w14:paraId="43A7B3BD" w14:textId="77777777" w:rsidR="00714E4C" w:rsidRPr="00714E4C" w:rsidRDefault="00714E4C" w:rsidP="00714E4C">
      <w:pPr>
        <w:rPr>
          <w:lang w:eastAsia="ko-KR"/>
        </w:rPr>
      </w:pPr>
    </w:p>
    <w:p w14:paraId="40313945" w14:textId="5AB561B2" w:rsidR="00714E4C" w:rsidRDefault="00714E4C" w:rsidP="00714E4C">
      <w:pPr>
        <w:pStyle w:val="3"/>
        <w:rPr>
          <w:lang w:eastAsia="ko-KR"/>
        </w:rPr>
      </w:pPr>
      <w:bookmarkStart w:id="114" w:name="_Toc209094929"/>
      <w:r>
        <w:rPr>
          <w:rFonts w:hint="eastAsia"/>
          <w:lang w:eastAsia="ko-KR"/>
        </w:rPr>
        <w:t>행동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로직</w:t>
      </w:r>
      <w:bookmarkEnd w:id="114"/>
    </w:p>
    <w:tbl>
      <w:tblPr>
        <w:tblStyle w:val="ae"/>
        <w:tblW w:w="0" w:type="auto"/>
        <w:tblInd w:w="704" w:type="dxa"/>
        <w:tblLook w:val="04A0" w:firstRow="1" w:lastRow="0" w:firstColumn="1" w:lastColumn="0" w:noHBand="0" w:noVBand="1"/>
      </w:tblPr>
      <w:tblGrid>
        <w:gridCol w:w="8080"/>
      </w:tblGrid>
      <w:tr w:rsidR="00714E4C" w14:paraId="5E71EC68" w14:textId="77777777" w:rsidTr="00714E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0" w:type="dxa"/>
          </w:tcPr>
          <w:p w14:paraId="12DA8AA7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if 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손익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== "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이익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" AND 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의견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== "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매도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":</w:t>
            </w:r>
          </w:p>
          <w:p w14:paraId="6505F5B1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   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행동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= "</w:t>
            </w:r>
            <w:proofErr w:type="spellStart"/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익절</w:t>
            </w:r>
            <w:proofErr w:type="spellEnd"/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"</w:t>
            </w:r>
          </w:p>
          <w:p w14:paraId="30AF7D04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proofErr w:type="spellStart"/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elif</w:t>
            </w:r>
            <w:proofErr w:type="spellEnd"/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손익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== "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손해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" AND 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의견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== "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매도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":</w:t>
            </w:r>
          </w:p>
          <w:p w14:paraId="575BC3A4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   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행동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= "</w:t>
            </w:r>
            <w:proofErr w:type="spellStart"/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손절</w:t>
            </w:r>
            <w:proofErr w:type="spellEnd"/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"</w:t>
            </w:r>
          </w:p>
          <w:p w14:paraId="766D4577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else:</w:t>
            </w:r>
          </w:p>
          <w:p w14:paraId="5433B349" w14:textId="590ECCBB" w:rsidR="00714E4C" w:rsidRDefault="00714E4C" w:rsidP="00714E4C">
            <w:pPr>
              <w:spacing w:after="0"/>
              <w:rPr>
                <w:lang w:eastAsia="ko-KR"/>
              </w:rPr>
            </w:pP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   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행동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= "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기다림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"</w:t>
            </w:r>
          </w:p>
        </w:tc>
      </w:tr>
    </w:tbl>
    <w:p w14:paraId="3EED38E9" w14:textId="2281C7C5" w:rsidR="00714E4C" w:rsidRDefault="00714E4C" w:rsidP="00714E4C">
      <w:pPr>
        <w:rPr>
          <w:lang w:eastAsia="ko-KR"/>
        </w:rPr>
      </w:pPr>
    </w:p>
    <w:p w14:paraId="664FC587" w14:textId="7C1A7134" w:rsidR="00714E4C" w:rsidRDefault="00714E4C" w:rsidP="00714E4C">
      <w:pPr>
        <w:pStyle w:val="2"/>
        <w:rPr>
          <w:lang w:eastAsia="ko-KR"/>
        </w:rPr>
      </w:pPr>
      <w:bookmarkStart w:id="115" w:name="_Toc209094930"/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흐름</w:t>
      </w:r>
      <w:bookmarkEnd w:id="115"/>
    </w:p>
    <w:p w14:paraId="1D59A715" w14:textId="77777777" w:rsidR="00714E4C" w:rsidRDefault="00714E4C" w:rsidP="00714E4C">
      <w:pPr>
        <w:pStyle w:val="af2"/>
        <w:numPr>
          <w:ilvl w:val="0"/>
          <w:numId w:val="30"/>
        </w:numPr>
        <w:rPr>
          <w:lang w:eastAsia="ko-KR"/>
        </w:rPr>
      </w:pPr>
      <w:r>
        <w:rPr>
          <w:rFonts w:hint="eastAsia"/>
          <w:lang w:eastAsia="ko-KR"/>
        </w:rPr>
        <w:t>사용자가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(</w:t>
      </w:r>
      <w:proofErr w:type="spellStart"/>
      <w:r>
        <w:rPr>
          <w:rFonts w:hint="eastAsia"/>
          <w:lang w:eastAsia="ko-KR"/>
        </w:rPr>
        <w:t>주식명</w:t>
      </w:r>
      <w:proofErr w:type="spellEnd"/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매입가</w:t>
      </w:r>
      <w:r>
        <w:rPr>
          <w:rFonts w:hint="eastAsia"/>
          <w:lang w:eastAsia="ko-KR"/>
        </w:rPr>
        <w:t>)</w:t>
      </w:r>
    </w:p>
    <w:p w14:paraId="136B9EB5" w14:textId="77777777" w:rsidR="00714E4C" w:rsidRDefault="00714E4C" w:rsidP="00714E4C">
      <w:pPr>
        <w:pStyle w:val="af2"/>
        <w:numPr>
          <w:ilvl w:val="0"/>
          <w:numId w:val="30"/>
        </w:numPr>
        <w:rPr>
          <w:lang w:eastAsia="ko-KR"/>
        </w:rPr>
      </w:pPr>
      <w:r>
        <w:rPr>
          <w:rFonts w:hint="eastAsia"/>
          <w:lang w:eastAsia="ko-KR"/>
        </w:rPr>
        <w:t>시스템이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</w:t>
      </w:r>
      <w:r>
        <w:rPr>
          <w:rFonts w:hint="eastAsia"/>
          <w:lang w:eastAsia="ko-KR"/>
        </w:rPr>
        <w:t xml:space="preserve"> (</w:t>
      </w:r>
      <w:r>
        <w:rPr>
          <w:rFonts w:hint="eastAsia"/>
          <w:lang w:eastAsia="ko-KR"/>
        </w:rPr>
        <w:t>현재가</w:t>
      </w:r>
      <w:r>
        <w:rPr>
          <w:rFonts w:hint="eastAsia"/>
          <w:lang w:eastAsia="ko-KR"/>
        </w:rPr>
        <w:t xml:space="preserve"> = </w:t>
      </w:r>
      <w:r>
        <w:rPr>
          <w:rFonts w:hint="eastAsia"/>
          <w:lang w:eastAsia="ko-KR"/>
        </w:rPr>
        <w:t>매입가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고점</w:t>
      </w:r>
      <w:r>
        <w:rPr>
          <w:rFonts w:hint="eastAsia"/>
          <w:lang w:eastAsia="ko-KR"/>
        </w:rPr>
        <w:t xml:space="preserve"> = </w:t>
      </w:r>
      <w:r>
        <w:rPr>
          <w:rFonts w:hint="eastAsia"/>
          <w:lang w:eastAsia="ko-KR"/>
        </w:rPr>
        <w:t>매입가</w:t>
      </w:r>
      <w:r>
        <w:rPr>
          <w:rFonts w:hint="eastAsia"/>
          <w:lang w:eastAsia="ko-KR"/>
        </w:rPr>
        <w:t>)</w:t>
      </w:r>
    </w:p>
    <w:p w14:paraId="22B44392" w14:textId="77777777" w:rsidR="00714E4C" w:rsidRDefault="00714E4C" w:rsidP="00714E4C">
      <w:pPr>
        <w:pStyle w:val="af2"/>
        <w:numPr>
          <w:ilvl w:val="0"/>
          <w:numId w:val="30"/>
        </w:numPr>
        <w:rPr>
          <w:lang w:eastAsia="ko-KR"/>
        </w:rPr>
      </w:pPr>
      <w:r>
        <w:rPr>
          <w:rFonts w:hint="eastAsia"/>
          <w:lang w:eastAsia="ko-KR"/>
        </w:rPr>
        <w:t>실시간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주가</w:t>
      </w:r>
      <w:r>
        <w:rPr>
          <w:rFonts w:hint="eastAsia"/>
          <w:lang w:eastAsia="ko-KR"/>
        </w:rPr>
        <w:t xml:space="preserve"> API </w:t>
      </w:r>
      <w:r>
        <w:rPr>
          <w:rFonts w:hint="eastAsia"/>
          <w:lang w:eastAsia="ko-KR"/>
        </w:rPr>
        <w:t>호출로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업데이트</w:t>
      </w:r>
    </w:p>
    <w:p w14:paraId="78910C41" w14:textId="77777777" w:rsidR="00714E4C" w:rsidRDefault="00714E4C" w:rsidP="00714E4C">
      <w:pPr>
        <w:pStyle w:val="af2"/>
        <w:numPr>
          <w:ilvl w:val="0"/>
          <w:numId w:val="30"/>
        </w:numPr>
        <w:rPr>
          <w:lang w:eastAsia="ko-KR"/>
        </w:rPr>
      </w:pPr>
      <w:r>
        <w:rPr>
          <w:rFonts w:hint="eastAsia"/>
          <w:lang w:eastAsia="ko-KR"/>
        </w:rPr>
        <w:t>고점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재계산</w:t>
      </w:r>
    </w:p>
    <w:p w14:paraId="6F90201B" w14:textId="77777777" w:rsidR="00714E4C" w:rsidRDefault="00714E4C" w:rsidP="00714E4C">
      <w:pPr>
        <w:pStyle w:val="af2"/>
        <w:numPr>
          <w:ilvl w:val="0"/>
          <w:numId w:val="30"/>
        </w:numPr>
        <w:rPr>
          <w:lang w:eastAsia="ko-KR"/>
        </w:rPr>
      </w:pPr>
      <w:r>
        <w:rPr>
          <w:rFonts w:hint="eastAsia"/>
          <w:lang w:eastAsia="ko-KR"/>
        </w:rPr>
        <w:t>투자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행동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</w:t>
      </w:r>
    </w:p>
    <w:p w14:paraId="7C00D251" w14:textId="072CADD0" w:rsidR="00714E4C" w:rsidRPr="00C07E25" w:rsidRDefault="00714E4C" w:rsidP="00714E4C">
      <w:pPr>
        <w:pStyle w:val="af2"/>
        <w:numPr>
          <w:ilvl w:val="0"/>
          <w:numId w:val="30"/>
        </w:numPr>
        <w:rPr>
          <w:lang w:eastAsia="ko-KR"/>
        </w:rPr>
      </w:pP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스토리지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</w:t>
      </w:r>
    </w:p>
    <w:p w14:paraId="10E8FD5D" w14:textId="77777777" w:rsidR="002F0672" w:rsidRDefault="002F0672">
      <w:pPr>
        <w:widowControl/>
        <w:spacing w:after="0"/>
        <w:jc w:val="left"/>
        <w:rPr>
          <w:b/>
          <w:sz w:val="24"/>
          <w:lang w:eastAsia="ko-KR"/>
        </w:rPr>
      </w:pPr>
      <w:bookmarkStart w:id="116" w:name="_Toc209012654"/>
      <w:bookmarkStart w:id="117" w:name="_Toc209094931"/>
      <w:r>
        <w:rPr>
          <w:lang w:eastAsia="ko-KR"/>
        </w:rPr>
        <w:br w:type="page"/>
      </w:r>
    </w:p>
    <w:p w14:paraId="4FEC1C0C" w14:textId="60D971A0" w:rsidR="00714E4C" w:rsidRPr="00C07E25" w:rsidRDefault="00714E4C" w:rsidP="00714E4C">
      <w:pPr>
        <w:pStyle w:val="1"/>
        <w:rPr>
          <w:lang w:eastAsia="ko-KR"/>
        </w:rPr>
      </w:pPr>
      <w:r w:rsidRPr="00C07E25">
        <w:rPr>
          <w:lang w:eastAsia="ko-KR"/>
        </w:rPr>
        <w:lastRenderedPageBreak/>
        <w:t>주요</w:t>
      </w:r>
      <w:r w:rsidRPr="00C07E25">
        <w:rPr>
          <w:lang w:eastAsia="ko-KR"/>
        </w:rPr>
        <w:t xml:space="preserve"> </w:t>
      </w:r>
      <w:r w:rsidRPr="00C07E25">
        <w:rPr>
          <w:lang w:eastAsia="ko-KR"/>
        </w:rPr>
        <w:t>장점과</w:t>
      </w:r>
      <w:r w:rsidRPr="00C07E25">
        <w:rPr>
          <w:lang w:eastAsia="ko-KR"/>
        </w:rPr>
        <w:t xml:space="preserve"> </w:t>
      </w:r>
      <w:r w:rsidRPr="00C07E25">
        <w:rPr>
          <w:lang w:eastAsia="ko-KR"/>
        </w:rPr>
        <w:t>단점</w:t>
      </w:r>
      <w:bookmarkEnd w:id="116"/>
      <w:bookmarkEnd w:id="117"/>
    </w:p>
    <w:p w14:paraId="2FFCD0ED" w14:textId="77777777" w:rsidR="00714E4C" w:rsidRPr="00C07E25" w:rsidRDefault="00714E4C" w:rsidP="00714E4C">
      <w:pPr>
        <w:pStyle w:val="2"/>
        <w:rPr>
          <w:lang w:eastAsia="ko-KR"/>
        </w:rPr>
      </w:pPr>
      <w:bookmarkStart w:id="118" w:name="_Toc209012655"/>
      <w:bookmarkStart w:id="119" w:name="_Toc209094932"/>
      <w:r w:rsidRPr="00C07E25">
        <w:rPr>
          <w:lang w:eastAsia="ko-KR"/>
        </w:rPr>
        <w:t>장점</w:t>
      </w:r>
      <w:r w:rsidRPr="00C07E25">
        <w:rPr>
          <w:lang w:eastAsia="ko-KR"/>
        </w:rPr>
        <w:t xml:space="preserve"> (Advantages)</w:t>
      </w:r>
      <w:bookmarkEnd w:id="118"/>
      <w:bookmarkEnd w:id="119"/>
    </w:p>
    <w:p w14:paraId="2AE535C7" w14:textId="3ECF4267" w:rsidR="00714E4C" w:rsidRPr="00E92F7F" w:rsidRDefault="002F0672" w:rsidP="002F0672">
      <w:pPr>
        <w:numPr>
          <w:ilvl w:val="0"/>
          <w:numId w:val="21"/>
        </w:numPr>
        <w:rPr>
          <w:rFonts w:hint="eastAsia"/>
          <w:lang w:eastAsia="ko-KR"/>
        </w:rPr>
      </w:pPr>
      <w:r>
        <w:rPr>
          <w:rFonts w:hint="eastAsia"/>
          <w:b/>
          <w:bCs/>
          <w:lang w:eastAsia="ko-KR"/>
        </w:rPr>
        <w:t>쉬운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사용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방법</w:t>
      </w:r>
      <w:r w:rsidR="00714E4C" w:rsidRPr="00E92F7F">
        <w:rPr>
          <w:rFonts w:hint="eastAsia"/>
          <w:lang w:eastAsia="ko-KR"/>
        </w:rPr>
        <w:t>:</w:t>
      </w:r>
      <w:r>
        <w:rPr>
          <w:rFonts w:hint="eastAsia"/>
          <w:lang w:eastAsia="ko-KR"/>
        </w:rPr>
        <w:t xml:space="preserve"> </w:t>
      </w:r>
      <w:r w:rsidR="00714E4C" w:rsidRPr="00E92F7F">
        <w:rPr>
          <w:rFonts w:hint="eastAsia"/>
          <w:lang w:eastAsia="ko-KR"/>
        </w:rPr>
        <w:t>복잡한</w:t>
      </w:r>
      <w:r w:rsidR="00714E4C" w:rsidRPr="00E92F7F">
        <w:rPr>
          <w:rFonts w:hint="eastAsia"/>
          <w:lang w:eastAsia="ko-KR"/>
        </w:rPr>
        <w:t xml:space="preserve"> </w:t>
      </w:r>
      <w:r w:rsidR="00714E4C" w:rsidRPr="00E92F7F">
        <w:rPr>
          <w:rFonts w:hint="eastAsia"/>
          <w:lang w:eastAsia="ko-KR"/>
        </w:rPr>
        <w:t>환경</w:t>
      </w:r>
      <w:r w:rsidR="00714E4C" w:rsidRPr="00E92F7F">
        <w:rPr>
          <w:rFonts w:hint="eastAsia"/>
          <w:lang w:eastAsia="ko-KR"/>
        </w:rPr>
        <w:t xml:space="preserve"> </w:t>
      </w:r>
      <w:r w:rsidR="00714E4C" w:rsidRPr="00E92F7F">
        <w:rPr>
          <w:rFonts w:hint="eastAsia"/>
          <w:lang w:eastAsia="ko-KR"/>
        </w:rPr>
        <w:t>설정</w:t>
      </w:r>
      <w:r w:rsidR="00714E4C" w:rsidRPr="00E92F7F">
        <w:rPr>
          <w:rFonts w:hint="eastAsia"/>
          <w:lang w:eastAsia="ko-KR"/>
        </w:rPr>
        <w:t xml:space="preserve"> </w:t>
      </w:r>
      <w:r w:rsidR="00714E4C" w:rsidRPr="00E92F7F">
        <w:rPr>
          <w:rFonts w:hint="eastAsia"/>
          <w:lang w:eastAsia="ko-KR"/>
        </w:rPr>
        <w:t>없이</w:t>
      </w:r>
      <w:r w:rsidR="00714E4C" w:rsidRPr="00E92F7F">
        <w:rPr>
          <w:rFonts w:hint="eastAsia"/>
          <w:lang w:eastAsia="ko-KR"/>
        </w:rPr>
        <w:t xml:space="preserve"> Python</w:t>
      </w:r>
      <w:r w:rsidR="00714E4C" w:rsidRPr="00E92F7F">
        <w:rPr>
          <w:rFonts w:hint="eastAsia"/>
          <w:lang w:eastAsia="ko-KR"/>
        </w:rPr>
        <w:t>만</w:t>
      </w:r>
      <w:r w:rsidR="00714E4C" w:rsidRPr="00E92F7F">
        <w:rPr>
          <w:rFonts w:hint="eastAsia"/>
          <w:lang w:eastAsia="ko-KR"/>
        </w:rPr>
        <w:t xml:space="preserve"> </w:t>
      </w:r>
      <w:r w:rsidR="00714E4C" w:rsidRPr="00E92F7F">
        <w:rPr>
          <w:rFonts w:hint="eastAsia"/>
          <w:lang w:eastAsia="ko-KR"/>
        </w:rPr>
        <w:t>설치되어</w:t>
      </w:r>
      <w:r w:rsidR="00714E4C" w:rsidRPr="00E92F7F">
        <w:rPr>
          <w:rFonts w:hint="eastAsia"/>
          <w:lang w:eastAsia="ko-KR"/>
        </w:rPr>
        <w:t xml:space="preserve"> </w:t>
      </w:r>
      <w:r w:rsidR="00714E4C" w:rsidRPr="00E92F7F">
        <w:rPr>
          <w:rFonts w:hint="eastAsia"/>
          <w:lang w:eastAsia="ko-KR"/>
        </w:rPr>
        <w:t>있으면</w:t>
      </w:r>
      <w:r w:rsidR="00714E4C" w:rsidRPr="00E92F7F">
        <w:rPr>
          <w:rFonts w:hint="eastAsia"/>
          <w:lang w:eastAsia="ko-KR"/>
        </w:rPr>
        <w:t xml:space="preserve"> </w:t>
      </w:r>
      <w:r w:rsidR="00714E4C" w:rsidRPr="00E92F7F">
        <w:rPr>
          <w:rFonts w:hint="eastAsia"/>
          <w:lang w:eastAsia="ko-KR"/>
        </w:rPr>
        <w:t>바로</w:t>
      </w:r>
      <w:r w:rsidR="00714E4C" w:rsidRPr="00E92F7F">
        <w:rPr>
          <w:rFonts w:hint="eastAsia"/>
          <w:lang w:eastAsia="ko-KR"/>
        </w:rPr>
        <w:t xml:space="preserve"> </w:t>
      </w:r>
      <w:r w:rsidR="00714E4C" w:rsidRPr="00E92F7F">
        <w:rPr>
          <w:rFonts w:hint="eastAsia"/>
          <w:lang w:eastAsia="ko-KR"/>
        </w:rPr>
        <w:t>실행할</w:t>
      </w:r>
      <w:r w:rsidR="00714E4C" w:rsidRPr="00E92F7F">
        <w:rPr>
          <w:rFonts w:hint="eastAsia"/>
          <w:lang w:eastAsia="ko-KR"/>
        </w:rPr>
        <w:t xml:space="preserve"> </w:t>
      </w:r>
      <w:r w:rsidR="00714E4C" w:rsidRPr="00E92F7F">
        <w:rPr>
          <w:rFonts w:hint="eastAsia"/>
          <w:lang w:eastAsia="ko-KR"/>
        </w:rPr>
        <w:t>수</w:t>
      </w:r>
      <w:r w:rsidR="00714E4C" w:rsidRPr="00E92F7F">
        <w:rPr>
          <w:rFonts w:hint="eastAsia"/>
          <w:lang w:eastAsia="ko-KR"/>
        </w:rPr>
        <w:t xml:space="preserve"> </w:t>
      </w:r>
      <w:r w:rsidR="00714E4C" w:rsidRPr="00E92F7F">
        <w:rPr>
          <w:rFonts w:hint="eastAsia"/>
          <w:lang w:eastAsia="ko-KR"/>
        </w:rPr>
        <w:t>있습니다</w:t>
      </w:r>
      <w:r w:rsidR="00714E4C" w:rsidRPr="00E92F7F">
        <w:rPr>
          <w:rFonts w:hint="eastAsia"/>
          <w:lang w:eastAsia="ko-KR"/>
        </w:rPr>
        <w:t>.</w:t>
      </w:r>
    </w:p>
    <w:p w14:paraId="364CDB26" w14:textId="77777777" w:rsidR="00714E4C" w:rsidRPr="00E92F7F" w:rsidRDefault="00714E4C" w:rsidP="00714E4C">
      <w:pPr>
        <w:numPr>
          <w:ilvl w:val="0"/>
          <w:numId w:val="21"/>
        </w:numPr>
        <w:rPr>
          <w:lang w:eastAsia="ko-KR"/>
        </w:rPr>
      </w:pPr>
      <w:r w:rsidRPr="00E92F7F">
        <w:rPr>
          <w:rFonts w:hint="eastAsia"/>
          <w:b/>
          <w:bCs/>
          <w:lang w:eastAsia="ko-KR"/>
        </w:rPr>
        <w:t>자동</w:t>
      </w:r>
      <w:r w:rsidRPr="00E92F7F">
        <w:rPr>
          <w:rFonts w:hint="eastAsia"/>
          <w:b/>
          <w:bCs/>
          <w:lang w:eastAsia="ko-KR"/>
        </w:rPr>
        <w:t xml:space="preserve"> </w:t>
      </w:r>
      <w:r w:rsidRPr="00E92F7F">
        <w:rPr>
          <w:rFonts w:hint="eastAsia"/>
          <w:b/>
          <w:bCs/>
          <w:lang w:eastAsia="ko-KR"/>
        </w:rPr>
        <w:t>계산</w:t>
      </w:r>
      <w:r w:rsidRPr="00E92F7F">
        <w:rPr>
          <w:rFonts w:hint="eastAsia"/>
          <w:lang w:eastAsia="ko-KR"/>
        </w:rPr>
        <w:t xml:space="preserve">: </w:t>
      </w:r>
      <w:r w:rsidRPr="00E92F7F">
        <w:rPr>
          <w:rFonts w:hint="eastAsia"/>
          <w:lang w:eastAsia="ko-KR"/>
        </w:rPr>
        <w:t>매입가</w:t>
      </w:r>
      <w:r w:rsidRPr="00E92F7F">
        <w:rPr>
          <w:rFonts w:hint="eastAsia"/>
          <w:lang w:eastAsia="ko-KR"/>
        </w:rPr>
        <w:t xml:space="preserve">, </w:t>
      </w:r>
      <w:r w:rsidRPr="00E92F7F">
        <w:rPr>
          <w:rFonts w:hint="eastAsia"/>
          <w:lang w:eastAsia="ko-KR"/>
        </w:rPr>
        <w:t>현재가</w:t>
      </w:r>
      <w:r w:rsidRPr="00E92F7F">
        <w:rPr>
          <w:rFonts w:hint="eastAsia"/>
          <w:lang w:eastAsia="ko-KR"/>
        </w:rPr>
        <w:t xml:space="preserve">, </w:t>
      </w:r>
      <w:r w:rsidRPr="00E92F7F">
        <w:rPr>
          <w:rFonts w:hint="eastAsia"/>
          <w:lang w:eastAsia="ko-KR"/>
        </w:rPr>
        <w:t>고점을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기반으로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매도</w:t>
      </w:r>
      <w:r w:rsidRPr="00E92F7F">
        <w:rPr>
          <w:rFonts w:hint="eastAsia"/>
          <w:lang w:eastAsia="ko-KR"/>
        </w:rPr>
        <w:t>/</w:t>
      </w:r>
      <w:r w:rsidRPr="00E92F7F">
        <w:rPr>
          <w:rFonts w:hint="eastAsia"/>
          <w:lang w:eastAsia="ko-KR"/>
        </w:rPr>
        <w:t>추가매수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가격과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손익을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자동으로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계산해줍니다</w:t>
      </w:r>
      <w:r w:rsidRPr="00E92F7F">
        <w:rPr>
          <w:rFonts w:hint="eastAsia"/>
          <w:lang w:eastAsia="ko-KR"/>
        </w:rPr>
        <w:t>.</w:t>
      </w:r>
    </w:p>
    <w:p w14:paraId="3D802210" w14:textId="77777777" w:rsidR="00714E4C" w:rsidRPr="00E92F7F" w:rsidRDefault="00714E4C" w:rsidP="00714E4C">
      <w:pPr>
        <w:numPr>
          <w:ilvl w:val="0"/>
          <w:numId w:val="21"/>
        </w:numPr>
        <w:rPr>
          <w:lang w:eastAsia="ko-KR"/>
        </w:rPr>
      </w:pPr>
      <w:r w:rsidRPr="00E92F7F">
        <w:rPr>
          <w:rFonts w:hint="eastAsia"/>
          <w:b/>
          <w:bCs/>
          <w:lang w:eastAsia="ko-KR"/>
        </w:rPr>
        <w:t>파일</w:t>
      </w:r>
      <w:r w:rsidRPr="00E92F7F">
        <w:rPr>
          <w:rFonts w:hint="eastAsia"/>
          <w:b/>
          <w:bCs/>
          <w:lang w:eastAsia="ko-KR"/>
        </w:rPr>
        <w:t xml:space="preserve"> </w:t>
      </w:r>
      <w:r w:rsidRPr="00E92F7F">
        <w:rPr>
          <w:rFonts w:hint="eastAsia"/>
          <w:b/>
          <w:bCs/>
          <w:lang w:eastAsia="ko-KR"/>
        </w:rPr>
        <w:t>저장</w:t>
      </w:r>
      <w:r w:rsidRPr="00E92F7F">
        <w:rPr>
          <w:rFonts w:hint="eastAsia"/>
          <w:b/>
          <w:bCs/>
          <w:lang w:eastAsia="ko-KR"/>
        </w:rPr>
        <w:t>/</w:t>
      </w:r>
      <w:r w:rsidRPr="00E92F7F">
        <w:rPr>
          <w:rFonts w:hint="eastAsia"/>
          <w:b/>
          <w:bCs/>
          <w:lang w:eastAsia="ko-KR"/>
        </w:rPr>
        <w:t>불러오기</w:t>
      </w:r>
      <w:r w:rsidRPr="00E92F7F">
        <w:rPr>
          <w:rFonts w:hint="eastAsia"/>
          <w:lang w:eastAsia="ko-KR"/>
        </w:rPr>
        <w:t xml:space="preserve">: </w:t>
      </w:r>
      <w:r w:rsidRPr="00E92F7F">
        <w:rPr>
          <w:rFonts w:hint="eastAsia"/>
          <w:lang w:eastAsia="ko-KR"/>
        </w:rPr>
        <w:t>주식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데이터를</w:t>
      </w:r>
      <w:r w:rsidRPr="00E92F7F">
        <w:rPr>
          <w:rFonts w:hint="eastAsia"/>
          <w:lang w:eastAsia="ko-KR"/>
        </w:rPr>
        <w:t xml:space="preserve"> JSON </w:t>
      </w:r>
      <w:r w:rsidRPr="00E92F7F">
        <w:rPr>
          <w:rFonts w:hint="eastAsia"/>
          <w:lang w:eastAsia="ko-KR"/>
        </w:rPr>
        <w:t>파일로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저장하고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불러와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여러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포트폴리오를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관리하거나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데이터를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백업할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수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있습니다</w:t>
      </w:r>
      <w:r w:rsidRPr="00E92F7F">
        <w:rPr>
          <w:rFonts w:hint="eastAsia"/>
          <w:lang w:eastAsia="ko-KR"/>
        </w:rPr>
        <w:t>.</w:t>
      </w:r>
    </w:p>
    <w:p w14:paraId="77A790CF" w14:textId="77777777" w:rsidR="00714E4C" w:rsidRPr="00C07E25" w:rsidRDefault="00714E4C" w:rsidP="00714E4C">
      <w:pPr>
        <w:pStyle w:val="2"/>
        <w:rPr>
          <w:lang w:eastAsia="ko-KR"/>
        </w:rPr>
      </w:pPr>
      <w:bookmarkStart w:id="120" w:name="_Toc209012656"/>
      <w:bookmarkStart w:id="121" w:name="_Toc209094933"/>
      <w:r w:rsidRPr="00C07E25">
        <w:rPr>
          <w:lang w:eastAsia="ko-KR"/>
        </w:rPr>
        <w:t>단점</w:t>
      </w:r>
      <w:r w:rsidRPr="00C07E25">
        <w:rPr>
          <w:lang w:eastAsia="ko-KR"/>
        </w:rPr>
        <w:t xml:space="preserve"> </w:t>
      </w:r>
      <w:r w:rsidRPr="00C07E25">
        <w:rPr>
          <w:lang w:eastAsia="ko-KR"/>
        </w:rPr>
        <w:t>및</w:t>
      </w:r>
      <w:r w:rsidRPr="00C07E25">
        <w:rPr>
          <w:lang w:eastAsia="ko-KR"/>
        </w:rPr>
        <w:t xml:space="preserve"> </w:t>
      </w:r>
      <w:r w:rsidRPr="00C07E25">
        <w:rPr>
          <w:lang w:eastAsia="ko-KR"/>
        </w:rPr>
        <w:t>고려사항</w:t>
      </w:r>
      <w:r w:rsidRPr="00C07E25">
        <w:rPr>
          <w:lang w:eastAsia="ko-KR"/>
        </w:rPr>
        <w:t xml:space="preserve"> (Disadvantages &amp; Considerations)</w:t>
      </w:r>
      <w:bookmarkEnd w:id="120"/>
      <w:bookmarkEnd w:id="121"/>
    </w:p>
    <w:p w14:paraId="1700ACE6" w14:textId="77777777" w:rsidR="00714E4C" w:rsidRPr="00E92F7F" w:rsidRDefault="00714E4C" w:rsidP="00714E4C">
      <w:pPr>
        <w:numPr>
          <w:ilvl w:val="0"/>
          <w:numId w:val="22"/>
        </w:numPr>
        <w:rPr>
          <w:lang w:eastAsia="ko-KR"/>
        </w:rPr>
      </w:pPr>
      <w:r w:rsidRPr="00E92F7F">
        <w:rPr>
          <w:rFonts w:hint="eastAsia"/>
          <w:b/>
          <w:bCs/>
          <w:lang w:eastAsia="ko-KR"/>
        </w:rPr>
        <w:t>제한된</w:t>
      </w:r>
      <w:r w:rsidRPr="00E92F7F">
        <w:rPr>
          <w:rFonts w:hint="eastAsia"/>
          <w:b/>
          <w:bCs/>
          <w:lang w:eastAsia="ko-KR"/>
        </w:rPr>
        <w:t xml:space="preserve"> </w:t>
      </w:r>
      <w:r w:rsidRPr="00E92F7F">
        <w:rPr>
          <w:rFonts w:hint="eastAsia"/>
          <w:b/>
          <w:bCs/>
          <w:lang w:eastAsia="ko-KR"/>
        </w:rPr>
        <w:t>기능</w:t>
      </w:r>
      <w:r w:rsidRPr="00E92F7F">
        <w:rPr>
          <w:rFonts w:hint="eastAsia"/>
          <w:lang w:eastAsia="ko-KR"/>
        </w:rPr>
        <w:t xml:space="preserve">: </w:t>
      </w:r>
      <w:r w:rsidRPr="00E92F7F">
        <w:rPr>
          <w:rFonts w:hint="eastAsia"/>
          <w:lang w:eastAsia="ko-KR"/>
        </w:rPr>
        <w:t>실제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증권사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앱과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달리</w:t>
      </w:r>
      <w:r w:rsidRPr="00E92F7F">
        <w:rPr>
          <w:rFonts w:hint="eastAsia"/>
          <w:lang w:eastAsia="ko-KR"/>
        </w:rPr>
        <w:t xml:space="preserve"> </w:t>
      </w:r>
      <w:proofErr w:type="spellStart"/>
      <w:r w:rsidRPr="00E92F7F">
        <w:rPr>
          <w:rFonts w:hint="eastAsia"/>
          <w:lang w:eastAsia="ko-KR"/>
        </w:rPr>
        <w:t>호가창</w:t>
      </w:r>
      <w:proofErr w:type="spellEnd"/>
      <w:r w:rsidRPr="00E92F7F">
        <w:rPr>
          <w:rFonts w:hint="eastAsia"/>
          <w:lang w:eastAsia="ko-KR"/>
        </w:rPr>
        <w:t xml:space="preserve">, </w:t>
      </w:r>
      <w:r w:rsidRPr="00E92F7F">
        <w:rPr>
          <w:rFonts w:hint="eastAsia"/>
          <w:lang w:eastAsia="ko-KR"/>
        </w:rPr>
        <w:t>차트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분석</w:t>
      </w:r>
      <w:r w:rsidRPr="00E92F7F">
        <w:rPr>
          <w:rFonts w:hint="eastAsia"/>
          <w:lang w:eastAsia="ko-KR"/>
        </w:rPr>
        <w:t xml:space="preserve">, </w:t>
      </w:r>
      <w:r w:rsidRPr="00E92F7F">
        <w:rPr>
          <w:rFonts w:hint="eastAsia"/>
          <w:lang w:eastAsia="ko-KR"/>
        </w:rPr>
        <w:t>거래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실행</w:t>
      </w:r>
      <w:r w:rsidRPr="00E92F7F">
        <w:rPr>
          <w:rFonts w:hint="eastAsia"/>
          <w:lang w:eastAsia="ko-KR"/>
        </w:rPr>
        <w:t xml:space="preserve">, </w:t>
      </w:r>
      <w:r w:rsidRPr="00E92F7F">
        <w:rPr>
          <w:rFonts w:hint="eastAsia"/>
          <w:lang w:eastAsia="ko-KR"/>
        </w:rPr>
        <w:t>배당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정보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등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전문적인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기능은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제공하지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않습니다</w:t>
      </w:r>
      <w:r w:rsidRPr="00E92F7F">
        <w:rPr>
          <w:rFonts w:hint="eastAsia"/>
          <w:lang w:eastAsia="ko-KR"/>
        </w:rPr>
        <w:t>.</w:t>
      </w:r>
    </w:p>
    <w:p w14:paraId="0FF5BC03" w14:textId="77777777" w:rsidR="00714E4C" w:rsidRPr="00E92F7F" w:rsidRDefault="00714E4C" w:rsidP="00714E4C">
      <w:pPr>
        <w:numPr>
          <w:ilvl w:val="0"/>
          <w:numId w:val="22"/>
        </w:numPr>
        <w:rPr>
          <w:lang w:eastAsia="ko-KR"/>
        </w:rPr>
      </w:pPr>
      <w:r w:rsidRPr="00E92F7F">
        <w:rPr>
          <w:rFonts w:hint="eastAsia"/>
          <w:b/>
          <w:bCs/>
          <w:lang w:eastAsia="ko-KR"/>
        </w:rPr>
        <w:t>로컬</w:t>
      </w:r>
      <w:r w:rsidRPr="00E92F7F">
        <w:rPr>
          <w:rFonts w:hint="eastAsia"/>
          <w:b/>
          <w:bCs/>
          <w:lang w:eastAsia="ko-KR"/>
        </w:rPr>
        <w:t xml:space="preserve"> </w:t>
      </w:r>
      <w:r w:rsidRPr="00E92F7F">
        <w:rPr>
          <w:rFonts w:hint="eastAsia"/>
          <w:b/>
          <w:bCs/>
          <w:lang w:eastAsia="ko-KR"/>
        </w:rPr>
        <w:t>환경</w:t>
      </w:r>
      <w:r w:rsidRPr="00E92F7F">
        <w:rPr>
          <w:rFonts w:hint="eastAsia"/>
          <w:b/>
          <w:bCs/>
          <w:lang w:eastAsia="ko-KR"/>
        </w:rPr>
        <w:t xml:space="preserve"> </w:t>
      </w:r>
      <w:r w:rsidRPr="00E92F7F">
        <w:rPr>
          <w:rFonts w:hint="eastAsia"/>
          <w:b/>
          <w:bCs/>
          <w:lang w:eastAsia="ko-KR"/>
        </w:rPr>
        <w:t>종속</w:t>
      </w:r>
      <w:r w:rsidRPr="00E92F7F">
        <w:rPr>
          <w:rFonts w:hint="eastAsia"/>
          <w:lang w:eastAsia="ko-KR"/>
        </w:rPr>
        <w:t xml:space="preserve">: </w:t>
      </w:r>
      <w:r w:rsidRPr="00E92F7F">
        <w:rPr>
          <w:rFonts w:hint="eastAsia"/>
          <w:lang w:eastAsia="ko-KR"/>
        </w:rPr>
        <w:t>서버가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실행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중인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컴퓨터에서만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접속할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수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있으며</w:t>
      </w:r>
      <w:r w:rsidRPr="00E92F7F">
        <w:rPr>
          <w:rFonts w:hint="eastAsia"/>
          <w:lang w:eastAsia="ko-KR"/>
        </w:rPr>
        <w:t xml:space="preserve">, </w:t>
      </w:r>
      <w:r w:rsidRPr="00E92F7F">
        <w:rPr>
          <w:rFonts w:hint="eastAsia"/>
          <w:lang w:eastAsia="ko-KR"/>
        </w:rPr>
        <w:t>외부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접속은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지원하지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않습니다</w:t>
      </w:r>
      <w:r w:rsidRPr="00E92F7F">
        <w:rPr>
          <w:rFonts w:hint="eastAsia"/>
          <w:lang w:eastAsia="ko-KR"/>
        </w:rPr>
        <w:t>.</w:t>
      </w:r>
    </w:p>
    <w:p w14:paraId="18610347" w14:textId="77777777" w:rsidR="00714E4C" w:rsidRPr="00E92F7F" w:rsidRDefault="00714E4C" w:rsidP="00714E4C">
      <w:pPr>
        <w:rPr>
          <w:lang w:eastAsia="ko-KR"/>
        </w:rPr>
      </w:pPr>
    </w:p>
    <w:p w14:paraId="5CC77B88" w14:textId="77777777" w:rsidR="00714E4C" w:rsidRPr="00714E4C" w:rsidRDefault="00714E4C" w:rsidP="00714E4C">
      <w:pPr>
        <w:pStyle w:val="1"/>
      </w:pPr>
      <w:bookmarkStart w:id="122" w:name="_Toc209012658"/>
      <w:bookmarkStart w:id="123" w:name="_Toc209094935"/>
      <w:r w:rsidRPr="00714E4C">
        <w:t>결론</w:t>
      </w:r>
      <w:bookmarkEnd w:id="122"/>
      <w:bookmarkEnd w:id="123"/>
    </w:p>
    <w:p w14:paraId="6BDAE7D8" w14:textId="2326C015" w:rsidR="00714E4C" w:rsidRDefault="00714E4C" w:rsidP="00714E4C">
      <w:pPr>
        <w:rPr>
          <w:lang w:eastAsia="ko-KR"/>
        </w:rPr>
      </w:pPr>
      <w:r w:rsidRPr="00E92F7F">
        <w:rPr>
          <w:b/>
          <w:bCs/>
          <w:lang w:eastAsia="ko-KR"/>
        </w:rPr>
        <w:t>주식</w:t>
      </w:r>
      <w:r w:rsidRPr="00E92F7F">
        <w:rPr>
          <w:b/>
          <w:bCs/>
          <w:lang w:eastAsia="ko-KR"/>
        </w:rPr>
        <w:t xml:space="preserve"> </w:t>
      </w:r>
      <w:r w:rsidRPr="00E92F7F">
        <w:rPr>
          <w:b/>
          <w:bCs/>
          <w:lang w:eastAsia="ko-KR"/>
        </w:rPr>
        <w:t>매매</w:t>
      </w:r>
      <w:r w:rsidRPr="00E92F7F">
        <w:rPr>
          <w:b/>
          <w:bCs/>
          <w:lang w:eastAsia="ko-KR"/>
        </w:rPr>
        <w:t xml:space="preserve"> </w:t>
      </w:r>
      <w:r w:rsidRPr="00E92F7F">
        <w:rPr>
          <w:b/>
          <w:bCs/>
          <w:lang w:eastAsia="ko-KR"/>
        </w:rPr>
        <w:t>관리</w:t>
      </w:r>
      <w:r w:rsidRPr="00E92F7F">
        <w:rPr>
          <w:b/>
          <w:bCs/>
          <w:lang w:eastAsia="ko-KR"/>
        </w:rPr>
        <w:t xml:space="preserve"> </w:t>
      </w:r>
      <w:r w:rsidRPr="00E92F7F">
        <w:rPr>
          <w:b/>
          <w:bCs/>
          <w:lang w:eastAsia="ko-KR"/>
        </w:rPr>
        <w:t>시스템</w:t>
      </w:r>
      <w:r w:rsidRPr="00E92F7F">
        <w:rPr>
          <w:lang w:eastAsia="ko-KR"/>
        </w:rPr>
        <w:t>은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투자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원칙에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입각한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매매를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돕는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개인용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보조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도구로서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충분한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가치를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가집니다</w:t>
      </w:r>
      <w:r w:rsidRPr="00E92F7F">
        <w:rPr>
          <w:lang w:eastAsia="ko-KR"/>
        </w:rPr>
        <w:t xml:space="preserve">. </w:t>
      </w:r>
      <w:r w:rsidRPr="00E92F7F">
        <w:rPr>
          <w:lang w:eastAsia="ko-KR"/>
        </w:rPr>
        <w:t>특히</w:t>
      </w:r>
      <w:r w:rsidRPr="00E92F7F">
        <w:rPr>
          <w:lang w:eastAsia="ko-KR"/>
        </w:rPr>
        <w:t xml:space="preserve">, </w:t>
      </w:r>
      <w:r w:rsidRPr="00E92F7F">
        <w:rPr>
          <w:lang w:eastAsia="ko-KR"/>
        </w:rPr>
        <w:t>매일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주가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흐름을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직접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추적하고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매수</w:t>
      </w:r>
      <w:r w:rsidRPr="00E92F7F">
        <w:rPr>
          <w:lang w:eastAsia="ko-KR"/>
        </w:rPr>
        <w:t>/</w:t>
      </w:r>
      <w:r w:rsidRPr="00E92F7F">
        <w:rPr>
          <w:lang w:eastAsia="ko-KR"/>
        </w:rPr>
        <w:t>매도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시점을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판단하고자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하는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개인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투자자에게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유용합니다</w:t>
      </w:r>
      <w:r w:rsidRPr="00E92F7F">
        <w:rPr>
          <w:lang w:eastAsia="ko-KR"/>
        </w:rPr>
        <w:t>.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감정적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투자를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배제하고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객관적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지원하는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높은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제공합니다</w:t>
      </w:r>
      <w:r>
        <w:rPr>
          <w:rFonts w:hint="eastAsia"/>
          <w:lang w:eastAsia="ko-KR"/>
        </w:rPr>
        <w:t xml:space="preserve">. </w:t>
      </w:r>
      <w:r w:rsidRPr="00E92F7F">
        <w:rPr>
          <w:lang w:eastAsia="ko-KR"/>
        </w:rPr>
        <w:t>간단한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사용성과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데이터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관리의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편리성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덕분에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자신만의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투자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원칙을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세우고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이를</w:t>
      </w:r>
      <w:r w:rsidRPr="00E92F7F">
        <w:rPr>
          <w:lang w:eastAsia="ko-KR"/>
        </w:rPr>
        <w:t xml:space="preserve"> </w:t>
      </w:r>
      <w:proofErr w:type="spellStart"/>
      <w:r w:rsidRPr="00E92F7F">
        <w:rPr>
          <w:lang w:eastAsia="ko-KR"/>
        </w:rPr>
        <w:t>시뮬레이션하는</w:t>
      </w:r>
      <w:proofErr w:type="spellEnd"/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데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효과적입니다</w:t>
      </w:r>
      <w:r w:rsidRPr="00E92F7F">
        <w:rPr>
          <w:lang w:eastAsia="ko-KR"/>
        </w:rPr>
        <w:t>.</w:t>
      </w:r>
    </w:p>
    <w:p w14:paraId="044E68A0" w14:textId="5DFF61AF" w:rsidR="00714E4C" w:rsidRDefault="00714E4C" w:rsidP="00714E4C">
      <w:pPr>
        <w:pStyle w:val="2"/>
        <w:rPr>
          <w:lang w:eastAsia="ko-KR"/>
        </w:rPr>
      </w:pPr>
      <w:bookmarkStart w:id="124" w:name="_Toc209094936"/>
      <w:r>
        <w:rPr>
          <w:rFonts w:hint="eastAsia"/>
          <w:lang w:eastAsia="ko-KR"/>
        </w:rPr>
        <w:t>적합한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</w:t>
      </w:r>
      <w:bookmarkEnd w:id="124"/>
    </w:p>
    <w:p w14:paraId="4F1079F2" w14:textId="77777777" w:rsidR="00714E4C" w:rsidRDefault="00714E4C" w:rsidP="00714E4C">
      <w:pPr>
        <w:pStyle w:val="af2"/>
        <w:numPr>
          <w:ilvl w:val="0"/>
          <w:numId w:val="31"/>
        </w:numPr>
        <w:rPr>
          <w:lang w:eastAsia="ko-KR"/>
        </w:rPr>
      </w:pPr>
      <w:r>
        <w:rPr>
          <w:rFonts w:hint="eastAsia"/>
          <w:lang w:eastAsia="ko-KR"/>
        </w:rPr>
        <w:t>초보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투자자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체계적인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</w:t>
      </w:r>
    </w:p>
    <w:p w14:paraId="46231F1E" w14:textId="77777777" w:rsidR="00714E4C" w:rsidRDefault="00714E4C" w:rsidP="00714E4C">
      <w:pPr>
        <w:pStyle w:val="af2"/>
        <w:numPr>
          <w:ilvl w:val="0"/>
          <w:numId w:val="31"/>
        </w:numPr>
        <w:rPr>
          <w:lang w:eastAsia="ko-KR"/>
        </w:rPr>
      </w:pPr>
      <w:r>
        <w:rPr>
          <w:rFonts w:hint="eastAsia"/>
          <w:lang w:eastAsia="ko-KR"/>
        </w:rPr>
        <w:t>단기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투자자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빠른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결정이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</w:t>
      </w:r>
    </w:p>
    <w:p w14:paraId="4C6D9272" w14:textId="77777777" w:rsidR="00714E4C" w:rsidRDefault="00714E4C" w:rsidP="00714E4C">
      <w:pPr>
        <w:pStyle w:val="af2"/>
        <w:numPr>
          <w:ilvl w:val="0"/>
          <w:numId w:val="31"/>
        </w:numPr>
        <w:rPr>
          <w:lang w:eastAsia="ko-KR"/>
        </w:rPr>
      </w:pPr>
      <w:r>
        <w:rPr>
          <w:rFonts w:hint="eastAsia"/>
          <w:lang w:eastAsia="ko-KR"/>
        </w:rPr>
        <w:t>리스크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중시자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손실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선호하는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</w:t>
      </w:r>
    </w:p>
    <w:p w14:paraId="3CC612D4" w14:textId="35644938" w:rsidR="00714E4C" w:rsidRDefault="00714E4C" w:rsidP="00714E4C">
      <w:pPr>
        <w:pStyle w:val="af2"/>
        <w:numPr>
          <w:ilvl w:val="0"/>
          <w:numId w:val="31"/>
        </w:numPr>
        <w:rPr>
          <w:lang w:eastAsia="ko-KR"/>
        </w:rPr>
      </w:pP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투자자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수치와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중요시하는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</w:t>
      </w:r>
    </w:p>
    <w:p w14:paraId="77B12D3D" w14:textId="3C9AED2B" w:rsidR="00714E4C" w:rsidRDefault="00714E4C" w:rsidP="00714E4C">
      <w:pPr>
        <w:pStyle w:val="2"/>
        <w:rPr>
          <w:lang w:eastAsia="ko-KR"/>
        </w:rPr>
      </w:pPr>
      <w:bookmarkStart w:id="125" w:name="_Toc209094937"/>
      <w:r>
        <w:rPr>
          <w:rFonts w:hint="eastAsia"/>
          <w:lang w:eastAsia="ko-KR"/>
        </w:rPr>
        <w:t>활용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권장사항</w:t>
      </w:r>
      <w:bookmarkEnd w:id="125"/>
    </w:p>
    <w:p w14:paraId="63218694" w14:textId="77777777" w:rsidR="00714E4C" w:rsidRDefault="00714E4C" w:rsidP="00714E4C">
      <w:pPr>
        <w:pStyle w:val="af2"/>
        <w:numPr>
          <w:ilvl w:val="0"/>
          <w:numId w:val="32"/>
        </w:numPr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참고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도구로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활용하되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최종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결정은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판단에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  <w:p w14:paraId="1834BAB4" w14:textId="77777777" w:rsidR="00714E4C" w:rsidRDefault="00714E4C" w:rsidP="00714E4C">
      <w:pPr>
        <w:pStyle w:val="af2"/>
        <w:numPr>
          <w:ilvl w:val="0"/>
          <w:numId w:val="32"/>
        </w:numPr>
        <w:rPr>
          <w:lang w:eastAsia="ko-KR"/>
        </w:rPr>
      </w:pPr>
      <w:r>
        <w:rPr>
          <w:rFonts w:hint="eastAsia"/>
          <w:lang w:eastAsia="ko-KR"/>
        </w:rPr>
        <w:t>시장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상황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기업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실적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뉴스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종합하여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판단할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  <w:p w14:paraId="39EB4430" w14:textId="77777777" w:rsidR="00714E4C" w:rsidRDefault="00714E4C" w:rsidP="00714E4C">
      <w:pPr>
        <w:pStyle w:val="af2"/>
        <w:numPr>
          <w:ilvl w:val="0"/>
          <w:numId w:val="32"/>
        </w:numPr>
        <w:rPr>
          <w:lang w:eastAsia="ko-KR"/>
        </w:rPr>
      </w:pPr>
      <w:r>
        <w:rPr>
          <w:rFonts w:hint="eastAsia"/>
          <w:lang w:eastAsia="ko-KR"/>
        </w:rPr>
        <w:t>투자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원칙과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허용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조정하여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  <w:p w14:paraId="10B4BF93" w14:textId="11A3B324" w:rsidR="00714E4C" w:rsidRDefault="00714E4C" w:rsidP="00714E4C">
      <w:pPr>
        <w:pStyle w:val="af2"/>
        <w:numPr>
          <w:ilvl w:val="0"/>
          <w:numId w:val="32"/>
        </w:numPr>
        <w:rPr>
          <w:lang w:eastAsia="ko-KR"/>
        </w:rPr>
      </w:pPr>
      <w:r>
        <w:rPr>
          <w:rFonts w:hint="eastAsia"/>
          <w:lang w:eastAsia="ko-KR"/>
        </w:rPr>
        <w:t>정기적인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백업을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안전하게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보관할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  <w:p w14:paraId="47FD48B2" w14:textId="77777777" w:rsidR="00714E4C" w:rsidRDefault="00714E4C" w:rsidP="00714E4C">
      <w:pPr>
        <w:widowControl/>
        <w:spacing w:after="0"/>
        <w:jc w:val="left"/>
        <w:rPr>
          <w:lang w:eastAsia="ko-KR"/>
        </w:rPr>
      </w:pPr>
      <w:r>
        <w:rPr>
          <w:lang w:eastAsia="ko-KR"/>
        </w:rPr>
        <w:br w:type="page"/>
      </w:r>
    </w:p>
    <w:p w14:paraId="5ADABEFC" w14:textId="77777777" w:rsidR="00714E4C" w:rsidRDefault="00714E4C" w:rsidP="00714E4C">
      <w:pPr>
        <w:rPr>
          <w:lang w:eastAsia="ko-KR"/>
        </w:rPr>
      </w:pPr>
    </w:p>
    <w:p w14:paraId="14DDC016" w14:textId="77777777" w:rsidR="00714E4C" w:rsidRDefault="00714E4C" w:rsidP="00714E4C">
      <w:pPr>
        <w:pStyle w:val="1"/>
        <w:rPr>
          <w:lang w:eastAsia="ko-KR"/>
        </w:rPr>
      </w:pPr>
      <w:bookmarkStart w:id="126" w:name="_Toc209012659"/>
      <w:bookmarkStart w:id="127" w:name="_Toc209094938"/>
      <w:r>
        <w:rPr>
          <w:rFonts w:ascii="Segoe UI Symbol" w:hAnsi="Segoe UI Symbol" w:cs="Segoe UI Symbol"/>
          <w:lang w:eastAsia="ko-KR"/>
        </w:rPr>
        <w:t>🛠</w:t>
      </w:r>
      <w:r>
        <w:rPr>
          <w:lang w:eastAsia="ko-KR"/>
        </w:rPr>
        <w:t xml:space="preserve">️ </w:t>
      </w:r>
      <w:r>
        <w:rPr>
          <w:rFonts w:hint="eastAsia"/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설치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실행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방법</w:t>
      </w:r>
      <w:bookmarkEnd w:id="126"/>
      <w:bookmarkEnd w:id="127"/>
    </w:p>
    <w:p w14:paraId="1A1ECD1C" w14:textId="77777777" w:rsidR="00714E4C" w:rsidRDefault="00714E4C" w:rsidP="00714E4C">
      <w:pPr>
        <w:pStyle w:val="2"/>
        <w:rPr>
          <w:lang w:eastAsia="ko-KR"/>
        </w:rPr>
      </w:pPr>
      <w:bookmarkStart w:id="128" w:name="_Toc209012660"/>
      <w:bookmarkStart w:id="129" w:name="_Toc209094939"/>
      <w:r>
        <w:rPr>
          <w:rFonts w:hint="eastAsia"/>
          <w:lang w:eastAsia="ko-KR"/>
        </w:rPr>
        <w:t>설치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준비</w:t>
      </w:r>
      <w:bookmarkEnd w:id="128"/>
      <w:bookmarkEnd w:id="129"/>
    </w:p>
    <w:p w14:paraId="2AAF58BB" w14:textId="77777777" w:rsidR="00714E4C" w:rsidRDefault="00714E4C" w:rsidP="00714E4C">
      <w:pPr>
        <w:pStyle w:val="af2"/>
        <w:numPr>
          <w:ilvl w:val="0"/>
          <w:numId w:val="22"/>
        </w:numPr>
        <w:rPr>
          <w:lang w:eastAsia="ko-KR"/>
        </w:rPr>
      </w:pPr>
      <w:r>
        <w:rPr>
          <w:rFonts w:hint="eastAsia"/>
          <w:lang w:eastAsia="ko-KR"/>
        </w:rPr>
        <w:t xml:space="preserve">Python </w:t>
      </w:r>
      <w:r>
        <w:rPr>
          <w:rFonts w:hint="eastAsia"/>
          <w:lang w:eastAsia="ko-KR"/>
        </w:rPr>
        <w:t>설치</w:t>
      </w:r>
      <w:r>
        <w:rPr>
          <w:rFonts w:hint="eastAsia"/>
          <w:lang w:eastAsia="ko-KR"/>
        </w:rPr>
        <w:t>: PC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Python 3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설치되어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합니다</w:t>
      </w:r>
      <w:r>
        <w:rPr>
          <w:rFonts w:hint="eastAsia"/>
          <w:lang w:eastAsia="ko-KR"/>
        </w:rPr>
        <w:t>.</w:t>
      </w:r>
    </w:p>
    <w:p w14:paraId="73D104D2" w14:textId="2950ACB4" w:rsidR="00714E4C" w:rsidRDefault="00714E4C" w:rsidP="001E18DB">
      <w:pPr>
        <w:pStyle w:val="af2"/>
        <w:numPr>
          <w:ilvl w:val="0"/>
          <w:numId w:val="22"/>
        </w:numPr>
        <w:rPr>
          <w:lang w:eastAsia="ko-KR"/>
        </w:rPr>
      </w:pPr>
      <w:r>
        <w:rPr>
          <w:rFonts w:hint="eastAsia"/>
          <w:lang w:eastAsia="ko-KR"/>
        </w:rPr>
        <w:t>프로그램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준비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제공된</w:t>
      </w:r>
      <w:r>
        <w:rPr>
          <w:rFonts w:hint="eastAsia"/>
          <w:lang w:eastAsia="ko-KR"/>
        </w:rPr>
        <w:t xml:space="preserve"> </w:t>
      </w:r>
      <w:r w:rsidR="00593EF5">
        <w:rPr>
          <w:rFonts w:hint="eastAsia"/>
          <w:lang w:eastAsia="ko-KR"/>
        </w:rPr>
        <w:t>StockTradingManagement</w:t>
      </w:r>
      <w:r>
        <w:rPr>
          <w:rFonts w:hint="eastAsia"/>
          <w:lang w:eastAsia="ko-KR"/>
        </w:rPr>
        <w:t xml:space="preserve">.py </w:t>
      </w:r>
      <w:r>
        <w:rPr>
          <w:rFonts w:hint="eastAsia"/>
          <w:lang w:eastAsia="ko-KR"/>
        </w:rPr>
        <w:t>파일을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컴퓨터에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저장합니다</w:t>
      </w:r>
      <w:r>
        <w:rPr>
          <w:rFonts w:hint="eastAsia"/>
          <w:lang w:eastAsia="ko-KR"/>
        </w:rPr>
        <w:t>.</w:t>
      </w:r>
    </w:p>
    <w:p w14:paraId="34B2E812" w14:textId="77777777" w:rsidR="00714E4C" w:rsidRDefault="00714E4C" w:rsidP="00714E4C">
      <w:pPr>
        <w:pStyle w:val="2"/>
        <w:rPr>
          <w:lang w:eastAsia="ko-KR"/>
        </w:rPr>
      </w:pPr>
      <w:bookmarkStart w:id="130" w:name="_Toc209012661"/>
      <w:bookmarkStart w:id="131" w:name="_Toc209094940"/>
      <w:r>
        <w:rPr>
          <w:rFonts w:hint="eastAsia"/>
          <w:lang w:eastAsia="ko-KR"/>
        </w:rPr>
        <w:t>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</w:t>
      </w:r>
      <w:bookmarkEnd w:id="130"/>
      <w:bookmarkEnd w:id="131"/>
    </w:p>
    <w:p w14:paraId="4E7DD713" w14:textId="77777777" w:rsidR="00714E4C" w:rsidRDefault="00714E4C" w:rsidP="00714E4C">
      <w:pPr>
        <w:pStyle w:val="af2"/>
        <w:numPr>
          <w:ilvl w:val="0"/>
          <w:numId w:val="22"/>
        </w:numPr>
        <w:rPr>
          <w:lang w:eastAsia="ko-KR"/>
        </w:rPr>
      </w:pPr>
      <w:r w:rsidRPr="00E92F7F">
        <w:rPr>
          <w:lang w:eastAsia="ko-KR"/>
        </w:rPr>
        <w:t>터미널</w:t>
      </w:r>
      <w:r w:rsidRPr="00E92F7F">
        <w:rPr>
          <w:lang w:eastAsia="ko-KR"/>
        </w:rPr>
        <w:t>(</w:t>
      </w:r>
      <w:r w:rsidRPr="00E92F7F">
        <w:rPr>
          <w:lang w:eastAsia="ko-KR"/>
        </w:rPr>
        <w:t>명령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프롬프트</w:t>
      </w:r>
      <w:r w:rsidRPr="00E92F7F">
        <w:rPr>
          <w:lang w:eastAsia="ko-KR"/>
        </w:rPr>
        <w:t>)</w:t>
      </w:r>
      <w:r w:rsidRPr="00E92F7F">
        <w:rPr>
          <w:lang w:eastAsia="ko-KR"/>
        </w:rPr>
        <w:t>을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열고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파일이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있는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디렉터리로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이동한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후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다음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명령어를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입력합니다</w:t>
      </w:r>
      <w:r w:rsidRPr="00E92F7F">
        <w:rPr>
          <w:lang w:eastAsia="ko-KR"/>
        </w:rPr>
        <w:t>.</w:t>
      </w:r>
    </w:p>
    <w:p w14:paraId="4CB0DA41" w14:textId="77777777" w:rsidR="00714E4C" w:rsidRDefault="00714E4C" w:rsidP="00714E4C">
      <w:pPr>
        <w:ind w:left="709"/>
        <w:rPr>
          <w:lang w:eastAsia="ko-KR"/>
        </w:rPr>
      </w:pPr>
      <w:r w:rsidRPr="00E92F7F">
        <w:rPr>
          <w:noProof/>
          <w:lang w:eastAsia="ko-KR"/>
        </w:rPr>
        <w:drawing>
          <wp:inline distT="0" distB="0" distL="0" distR="0" wp14:anchorId="6A5C0574" wp14:editId="674A2CBF">
            <wp:extent cx="4999511" cy="824276"/>
            <wp:effectExtent l="0" t="0" r="0" b="0"/>
            <wp:docPr id="13488380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38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9498" cy="83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CE19" w14:textId="77777777" w:rsidR="00714E4C" w:rsidRPr="00E92F7F" w:rsidRDefault="00714E4C" w:rsidP="00714E4C">
      <w:pPr>
        <w:pStyle w:val="af2"/>
        <w:numPr>
          <w:ilvl w:val="0"/>
          <w:numId w:val="22"/>
        </w:numPr>
        <w:rPr>
          <w:lang w:eastAsia="ko-KR"/>
        </w:rPr>
      </w:pPr>
      <w:r w:rsidRPr="00E92F7F">
        <w:rPr>
          <w:rFonts w:hint="eastAsia"/>
          <w:b/>
          <w:bCs/>
          <w:lang w:eastAsia="ko-KR"/>
        </w:rPr>
        <w:t>웹</w:t>
      </w:r>
      <w:r w:rsidRPr="00E92F7F">
        <w:rPr>
          <w:rFonts w:hint="eastAsia"/>
          <w:b/>
          <w:bCs/>
          <w:lang w:eastAsia="ko-KR"/>
        </w:rPr>
        <w:t xml:space="preserve"> </w:t>
      </w:r>
      <w:r w:rsidRPr="00E92F7F">
        <w:rPr>
          <w:rFonts w:hint="eastAsia"/>
          <w:b/>
          <w:bCs/>
          <w:lang w:eastAsia="ko-KR"/>
        </w:rPr>
        <w:t>브라우저</w:t>
      </w:r>
      <w:r w:rsidRPr="00E92F7F">
        <w:rPr>
          <w:rFonts w:hint="eastAsia"/>
          <w:b/>
          <w:bCs/>
          <w:lang w:eastAsia="ko-KR"/>
        </w:rPr>
        <w:t xml:space="preserve"> </w:t>
      </w:r>
      <w:r w:rsidRPr="00E92F7F">
        <w:rPr>
          <w:rFonts w:hint="eastAsia"/>
          <w:b/>
          <w:bCs/>
          <w:lang w:eastAsia="ko-KR"/>
        </w:rPr>
        <w:t>접속</w:t>
      </w:r>
      <w:r>
        <w:rPr>
          <w:rFonts w:hint="eastAsia"/>
          <w:lang w:eastAsia="ko-KR"/>
        </w:rPr>
        <w:t xml:space="preserve">: </w:t>
      </w:r>
      <w:r w:rsidRPr="00E92F7F">
        <w:rPr>
          <w:rFonts w:hint="eastAsia"/>
          <w:lang w:eastAsia="ko-KR"/>
        </w:rPr>
        <w:t>서버가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실행되면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터미널에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표시된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주소</w:t>
      </w:r>
      <w:r w:rsidRPr="00E92F7F">
        <w:rPr>
          <w:rFonts w:hint="eastAsia"/>
          <w:lang w:eastAsia="ko-KR"/>
        </w:rPr>
        <w:t>(</w:t>
      </w:r>
      <w:r w:rsidRPr="00E92F7F">
        <w:rPr>
          <w:rFonts w:hint="eastAsia"/>
          <w:lang w:eastAsia="ko-KR"/>
        </w:rPr>
        <w:t>예</w:t>
      </w:r>
      <w:r w:rsidRPr="00E92F7F">
        <w:rPr>
          <w:rFonts w:hint="eastAsia"/>
          <w:lang w:eastAsia="ko-KR"/>
        </w:rPr>
        <w:t>: http://localhost:8000)</w:t>
      </w:r>
      <w:r w:rsidRPr="00E92F7F">
        <w:rPr>
          <w:rFonts w:hint="eastAsia"/>
          <w:lang w:eastAsia="ko-KR"/>
        </w:rPr>
        <w:t>를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웹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브라우저에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입력하여</w:t>
      </w:r>
      <w:r w:rsidRPr="00E92F7F">
        <w:rPr>
          <w:rFonts w:hint="eastAsia"/>
          <w:lang w:eastAsia="ko-KR"/>
        </w:rPr>
        <w:t xml:space="preserve"> </w:t>
      </w:r>
      <w:r w:rsidRPr="00E92F7F">
        <w:rPr>
          <w:rFonts w:hint="eastAsia"/>
          <w:lang w:eastAsia="ko-KR"/>
        </w:rPr>
        <w:t>접속합니다</w:t>
      </w:r>
      <w:r w:rsidRPr="00E92F7F">
        <w:rPr>
          <w:rFonts w:hint="eastAsia"/>
          <w:lang w:eastAsia="ko-KR"/>
        </w:rPr>
        <w:t>.</w:t>
      </w:r>
    </w:p>
    <w:p w14:paraId="3B3C70CB" w14:textId="744EB12A" w:rsidR="00714E4C" w:rsidRDefault="00402F18" w:rsidP="00714E4C">
      <w:pPr>
        <w:pStyle w:val="af2"/>
        <w:rPr>
          <w:lang w:eastAsia="ko-KR"/>
        </w:rPr>
      </w:pPr>
      <w:r w:rsidRPr="00402F18">
        <w:rPr>
          <w:lang w:eastAsia="ko-KR"/>
        </w:rPr>
        <w:drawing>
          <wp:inline distT="0" distB="0" distL="0" distR="0" wp14:anchorId="09EF7DB7" wp14:editId="7D1AF9E3">
            <wp:extent cx="4257304" cy="3158858"/>
            <wp:effectExtent l="0" t="0" r="0" b="3810"/>
            <wp:docPr id="15068342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34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6146" cy="316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022D" w14:textId="50243E30" w:rsidR="00714E4C" w:rsidRDefault="00714E4C" w:rsidP="00714E4C">
      <w:pPr>
        <w:pStyle w:val="2"/>
        <w:rPr>
          <w:lang w:eastAsia="ko-KR"/>
        </w:rPr>
      </w:pPr>
      <w:bookmarkStart w:id="132" w:name="_Toc209094941"/>
      <w:r>
        <w:rPr>
          <w:rFonts w:hint="eastAsia"/>
          <w:lang w:eastAsia="ko-KR"/>
        </w:rPr>
        <w:t>폴더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구조</w:t>
      </w:r>
      <w:bookmarkEnd w:id="132"/>
    </w:p>
    <w:p w14:paraId="59959579" w14:textId="287E012F" w:rsidR="00714E4C" w:rsidRDefault="00714E4C" w:rsidP="00714E4C">
      <w:pPr>
        <w:rPr>
          <w:lang w:eastAsia="ko-KR"/>
        </w:rPr>
      </w:pPr>
      <w:r w:rsidRPr="00714E4C">
        <w:rPr>
          <w:lang w:eastAsia="ko-KR"/>
        </w:rPr>
        <w:t>실행</w:t>
      </w:r>
      <w:r w:rsidRPr="00714E4C">
        <w:rPr>
          <w:lang w:eastAsia="ko-KR"/>
        </w:rPr>
        <w:t xml:space="preserve"> </w:t>
      </w:r>
      <w:r w:rsidRPr="00714E4C">
        <w:rPr>
          <w:lang w:eastAsia="ko-KR"/>
        </w:rPr>
        <w:t>후</w:t>
      </w:r>
      <w:r w:rsidRPr="00714E4C">
        <w:rPr>
          <w:lang w:eastAsia="ko-KR"/>
        </w:rPr>
        <w:t xml:space="preserve"> </w:t>
      </w:r>
      <w:r w:rsidRPr="00714E4C">
        <w:rPr>
          <w:lang w:eastAsia="ko-KR"/>
        </w:rPr>
        <w:t>다음과</w:t>
      </w:r>
      <w:r w:rsidRPr="00714E4C">
        <w:rPr>
          <w:lang w:eastAsia="ko-KR"/>
        </w:rPr>
        <w:t xml:space="preserve"> </w:t>
      </w:r>
      <w:r w:rsidRPr="00714E4C">
        <w:rPr>
          <w:lang w:eastAsia="ko-KR"/>
        </w:rPr>
        <w:t>같은</w:t>
      </w:r>
      <w:r w:rsidRPr="00714E4C">
        <w:rPr>
          <w:lang w:eastAsia="ko-KR"/>
        </w:rPr>
        <w:t xml:space="preserve"> </w:t>
      </w:r>
      <w:r w:rsidRPr="00714E4C">
        <w:rPr>
          <w:lang w:eastAsia="ko-KR"/>
        </w:rPr>
        <w:t>폴더</w:t>
      </w:r>
      <w:r w:rsidRPr="00714E4C">
        <w:rPr>
          <w:lang w:eastAsia="ko-KR"/>
        </w:rPr>
        <w:t xml:space="preserve"> </w:t>
      </w:r>
      <w:r w:rsidRPr="00714E4C">
        <w:rPr>
          <w:lang w:eastAsia="ko-KR"/>
        </w:rPr>
        <w:t>구조가</w:t>
      </w:r>
      <w:r w:rsidRPr="00714E4C">
        <w:rPr>
          <w:lang w:eastAsia="ko-KR"/>
        </w:rPr>
        <w:t xml:space="preserve"> </w:t>
      </w:r>
      <w:r w:rsidRPr="00714E4C">
        <w:rPr>
          <w:lang w:eastAsia="ko-KR"/>
        </w:rPr>
        <w:t>생성됩니다</w:t>
      </w:r>
      <w:r w:rsidRPr="00714E4C">
        <w:rPr>
          <w:lang w:eastAsia="ko-KR"/>
        </w:rPr>
        <w:t>:</w:t>
      </w:r>
    </w:p>
    <w:tbl>
      <w:tblPr>
        <w:tblStyle w:val="ae"/>
        <w:tblW w:w="0" w:type="auto"/>
        <w:tblInd w:w="562" w:type="dxa"/>
        <w:tblLook w:val="04A0" w:firstRow="1" w:lastRow="0" w:firstColumn="1" w:lastColumn="0" w:noHBand="0" w:noVBand="1"/>
      </w:tblPr>
      <w:tblGrid>
        <w:gridCol w:w="8222"/>
      </w:tblGrid>
      <w:tr w:rsidR="00714E4C" w14:paraId="15D77598" w14:textId="77777777" w:rsidTr="00714E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2" w:type="dxa"/>
          </w:tcPr>
          <w:p w14:paraId="50F93EE0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</w:pPr>
            <w:r w:rsidRPr="00714E4C">
              <w:rPr>
                <w:rFonts w:ascii="Malgun Gothic" w:eastAsia="Malgun Gothic" w:hAnsi="Malgun Gothic" w:cs="Malgun Gothic" w:hint="eastAsia"/>
                <w:b w:val="0"/>
                <w:bCs/>
                <w:sz w:val="16"/>
                <w:szCs w:val="16"/>
                <w:lang w:eastAsia="ko-KR"/>
              </w:rPr>
              <w:t>프로그램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 </w:t>
            </w:r>
            <w:r w:rsidRPr="00714E4C">
              <w:rPr>
                <w:rFonts w:ascii="Malgun Gothic" w:eastAsia="Malgun Gothic" w:hAnsi="Malgun Gothic" w:cs="Malgun Gothic" w:hint="eastAsia"/>
                <w:b w:val="0"/>
                <w:bCs/>
                <w:sz w:val="16"/>
                <w:szCs w:val="16"/>
                <w:lang w:eastAsia="ko-KR"/>
              </w:rPr>
              <w:t>폴더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>/</w:t>
            </w:r>
          </w:p>
          <w:p w14:paraId="04EE096B" w14:textId="4AA581AF" w:rsidR="00714E4C" w:rsidRPr="00714E4C" w:rsidRDefault="00714E4C" w:rsidP="00714E4C">
            <w:pPr>
              <w:spacing w:after="0"/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</w:pP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├── </w:t>
            </w:r>
            <w:r w:rsidR="00593EF5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>StockTradingManagement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.py          # </w:t>
            </w:r>
            <w:r w:rsidRPr="00714E4C">
              <w:rPr>
                <w:rFonts w:ascii="Malgun Gothic" w:eastAsia="Malgun Gothic" w:hAnsi="Malgun Gothic" w:cs="Malgun Gothic" w:hint="eastAsia"/>
                <w:b w:val="0"/>
                <w:bCs/>
                <w:sz w:val="16"/>
                <w:szCs w:val="16"/>
                <w:lang w:eastAsia="ko-KR"/>
              </w:rPr>
              <w:t>메인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 </w:t>
            </w:r>
            <w:r w:rsidRPr="00714E4C">
              <w:rPr>
                <w:rFonts w:ascii="Malgun Gothic" w:eastAsia="Malgun Gothic" w:hAnsi="Malgun Gothic" w:cs="Malgun Gothic" w:hint="eastAsia"/>
                <w:b w:val="0"/>
                <w:bCs/>
                <w:sz w:val="16"/>
                <w:szCs w:val="16"/>
                <w:lang w:eastAsia="ko-KR"/>
              </w:rPr>
              <w:t>서버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 </w:t>
            </w:r>
            <w:r w:rsidRPr="00714E4C">
              <w:rPr>
                <w:rFonts w:ascii="Malgun Gothic" w:eastAsia="Malgun Gothic" w:hAnsi="Malgun Gothic" w:cs="Malgun Gothic" w:hint="eastAsia"/>
                <w:b w:val="0"/>
                <w:bCs/>
                <w:sz w:val="16"/>
                <w:szCs w:val="16"/>
                <w:lang w:eastAsia="ko-KR"/>
              </w:rPr>
              <w:t>프로그램</w:t>
            </w:r>
          </w:p>
          <w:p w14:paraId="3AEC12E1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</w:pP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├── index.html         # </w:t>
            </w:r>
            <w:r w:rsidRPr="00714E4C">
              <w:rPr>
                <w:rFonts w:ascii="Malgun Gothic" w:eastAsia="Malgun Gothic" w:hAnsi="Malgun Gothic" w:cs="Malgun Gothic" w:hint="eastAsia"/>
                <w:b w:val="0"/>
                <w:bCs/>
                <w:sz w:val="16"/>
                <w:szCs w:val="16"/>
                <w:lang w:eastAsia="ko-KR"/>
              </w:rPr>
              <w:t>자동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 </w:t>
            </w:r>
            <w:r w:rsidRPr="00714E4C">
              <w:rPr>
                <w:rFonts w:ascii="Malgun Gothic" w:eastAsia="Malgun Gothic" w:hAnsi="Malgun Gothic" w:cs="Malgun Gothic" w:hint="eastAsia"/>
                <w:b w:val="0"/>
                <w:bCs/>
                <w:sz w:val="16"/>
                <w:szCs w:val="16"/>
                <w:lang w:eastAsia="ko-KR"/>
              </w:rPr>
              <w:t>생성된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 </w:t>
            </w:r>
            <w:r w:rsidRPr="00714E4C">
              <w:rPr>
                <w:rFonts w:ascii="Malgun Gothic" w:eastAsia="Malgun Gothic" w:hAnsi="Malgun Gothic" w:cs="Malgun Gothic" w:hint="eastAsia"/>
                <w:b w:val="0"/>
                <w:bCs/>
                <w:sz w:val="16"/>
                <w:szCs w:val="16"/>
                <w:lang w:eastAsia="ko-KR"/>
              </w:rPr>
              <w:t>웹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 </w:t>
            </w:r>
            <w:r w:rsidRPr="00714E4C">
              <w:rPr>
                <w:rFonts w:ascii="Malgun Gothic" w:eastAsia="Malgun Gothic" w:hAnsi="Malgun Gothic" w:cs="Malgun Gothic" w:hint="eastAsia"/>
                <w:b w:val="0"/>
                <w:bCs/>
                <w:sz w:val="16"/>
                <w:szCs w:val="16"/>
                <w:lang w:eastAsia="ko-KR"/>
              </w:rPr>
              <w:t>인터페이스</w:t>
            </w:r>
          </w:p>
          <w:p w14:paraId="0D9D26BF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</w:pP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└── </w:t>
            </w:r>
            <w:proofErr w:type="spellStart"/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>stock_</w:t>
            </w:r>
            <w:proofErr w:type="gramStart"/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>data</w:t>
            </w:r>
            <w:proofErr w:type="spellEnd"/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/  </w:t>
            </w:r>
            <w:proofErr w:type="gramEnd"/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      # </w:t>
            </w:r>
            <w:r w:rsidRPr="00714E4C">
              <w:rPr>
                <w:rFonts w:ascii="Malgun Gothic" w:eastAsia="Malgun Gothic" w:hAnsi="Malgun Gothic" w:cs="Malgun Gothic" w:hint="eastAsia"/>
                <w:b w:val="0"/>
                <w:bCs/>
                <w:sz w:val="16"/>
                <w:szCs w:val="16"/>
                <w:lang w:eastAsia="ko-KR"/>
              </w:rPr>
              <w:t>자동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 </w:t>
            </w:r>
            <w:r w:rsidRPr="00714E4C">
              <w:rPr>
                <w:rFonts w:ascii="Malgun Gothic" w:eastAsia="Malgun Gothic" w:hAnsi="Malgun Gothic" w:cs="Malgun Gothic" w:hint="eastAsia"/>
                <w:b w:val="0"/>
                <w:bCs/>
                <w:sz w:val="16"/>
                <w:szCs w:val="16"/>
                <w:lang w:eastAsia="ko-KR"/>
              </w:rPr>
              <w:t>생성된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 </w:t>
            </w:r>
            <w:r w:rsidRPr="00714E4C">
              <w:rPr>
                <w:rFonts w:ascii="Malgun Gothic" w:eastAsia="Malgun Gothic" w:hAnsi="Malgun Gothic" w:cs="Malgun Gothic" w:hint="eastAsia"/>
                <w:b w:val="0"/>
                <w:bCs/>
                <w:sz w:val="16"/>
                <w:szCs w:val="16"/>
                <w:lang w:eastAsia="ko-KR"/>
              </w:rPr>
              <w:t>데이터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 </w:t>
            </w:r>
            <w:r w:rsidRPr="00714E4C">
              <w:rPr>
                <w:rFonts w:ascii="Malgun Gothic" w:eastAsia="Malgun Gothic" w:hAnsi="Malgun Gothic" w:cs="Malgun Gothic" w:hint="eastAsia"/>
                <w:b w:val="0"/>
                <w:bCs/>
                <w:sz w:val="16"/>
                <w:szCs w:val="16"/>
                <w:lang w:eastAsia="ko-KR"/>
              </w:rPr>
              <w:t>폴더</w:t>
            </w:r>
          </w:p>
          <w:p w14:paraId="425D717C" w14:textId="39534F0F" w:rsidR="00714E4C" w:rsidRPr="00714E4C" w:rsidRDefault="00714E4C" w:rsidP="00714E4C">
            <w:pPr>
              <w:spacing w:after="0"/>
              <w:rPr>
                <w:rFonts w:ascii="Arial" w:eastAsia="Malgun Gothic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 xml:space="preserve">    ├── </w:t>
            </w:r>
            <w:proofErr w:type="spellStart"/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>stock_data_</w:t>
            </w:r>
            <w:r w:rsidRPr="00714E4C">
              <w:rPr>
                <w:rFonts w:ascii="Arial" w:eastAsia="Malgun Gothic" w:hAnsi="Arial" w:cs="Arial" w:hint="eastAsia"/>
                <w:b w:val="0"/>
                <w:bCs/>
                <w:sz w:val="16"/>
                <w:szCs w:val="16"/>
                <w:lang w:eastAsia="ko-KR"/>
              </w:rPr>
              <w:t>YYYYDDMM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>_</w:t>
            </w:r>
            <w:r w:rsidRPr="00714E4C">
              <w:rPr>
                <w:rFonts w:ascii="Arial" w:eastAsia="Malgun Gothic" w:hAnsi="Arial" w:cs="Arial" w:hint="eastAsia"/>
                <w:b w:val="0"/>
                <w:bCs/>
                <w:sz w:val="16"/>
                <w:szCs w:val="16"/>
                <w:lang w:eastAsia="ko-KR"/>
              </w:rPr>
              <w:t>HHMMSS</w:t>
            </w:r>
            <w:r w:rsidRPr="00714E4C">
              <w:rPr>
                <w:rFonts w:ascii="Arial" w:hAnsi="Arial" w:cs="Arial"/>
                <w:b w:val="0"/>
                <w:bCs/>
                <w:sz w:val="16"/>
                <w:szCs w:val="16"/>
                <w:lang w:eastAsia="ko-KR"/>
              </w:rPr>
              <w:t>.json</w:t>
            </w:r>
            <w:proofErr w:type="spellEnd"/>
          </w:p>
        </w:tc>
      </w:tr>
    </w:tbl>
    <w:p w14:paraId="03FB9B48" w14:textId="77777777" w:rsidR="00714E4C" w:rsidRDefault="00714E4C" w:rsidP="00714E4C">
      <w:pPr>
        <w:pStyle w:val="1"/>
        <w:rPr>
          <w:lang w:eastAsia="ko-KR"/>
        </w:rPr>
      </w:pPr>
      <w:bookmarkStart w:id="133" w:name="_Toc209012662"/>
      <w:bookmarkStart w:id="134" w:name="_Toc209094942"/>
      <w:r>
        <w:rPr>
          <w:rFonts w:ascii="Segoe UI Emoji" w:hAnsi="Segoe UI Emoji" w:cs="Segoe UI Emoji"/>
          <w:lang w:eastAsia="ko-KR"/>
        </w:rPr>
        <w:lastRenderedPageBreak/>
        <w:t>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</w:t>
      </w:r>
      <w:bookmarkEnd w:id="133"/>
      <w:bookmarkEnd w:id="134"/>
    </w:p>
    <w:p w14:paraId="71CCFE5A" w14:textId="61F20FF2" w:rsidR="00714E4C" w:rsidRDefault="00714E4C" w:rsidP="00714E4C">
      <w:pPr>
        <w:pStyle w:val="2"/>
        <w:rPr>
          <w:lang w:eastAsia="ko-KR"/>
        </w:rPr>
      </w:pPr>
      <w:bookmarkStart w:id="135" w:name="_Toc209012663"/>
      <w:bookmarkStart w:id="136" w:name="_Toc209094943"/>
      <w:r>
        <w:rPr>
          <w:rFonts w:hint="eastAsia"/>
          <w:lang w:eastAsia="ko-KR"/>
        </w:rPr>
        <w:t>기본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흐름</w:t>
      </w:r>
      <w:bookmarkEnd w:id="136"/>
    </w:p>
    <w:p w14:paraId="6DD743AB" w14:textId="25BA1503" w:rsidR="00714E4C" w:rsidRPr="00714E4C" w:rsidRDefault="00714E4C" w:rsidP="00714E4C">
      <w:pPr>
        <w:pStyle w:val="3"/>
        <w:rPr>
          <w:lang w:eastAsia="ko-KR"/>
        </w:rPr>
      </w:pPr>
      <w:bookmarkStart w:id="137" w:name="_Toc209094944"/>
      <w:r>
        <w:rPr>
          <w:rFonts w:hint="eastAsia"/>
          <w:lang w:eastAsia="ko-KR"/>
        </w:rPr>
        <w:t>초기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</w:t>
      </w:r>
      <w:bookmarkEnd w:id="137"/>
    </w:p>
    <w:p w14:paraId="165B6C2A" w14:textId="7EC992FF" w:rsidR="00714E4C" w:rsidRDefault="00714E4C" w:rsidP="00714E4C">
      <w:pPr>
        <w:pStyle w:val="af2"/>
        <w:numPr>
          <w:ilvl w:val="0"/>
          <w:numId w:val="22"/>
        </w:numPr>
        <w:rPr>
          <w:lang w:eastAsia="ko-KR"/>
        </w:rPr>
      </w:pPr>
      <w:r>
        <w:rPr>
          <w:rFonts w:hint="eastAsia"/>
          <w:lang w:eastAsia="ko-KR"/>
        </w:rPr>
        <w:t>프로그램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</w:t>
      </w:r>
    </w:p>
    <w:p w14:paraId="2EC28CC1" w14:textId="4788C0F7" w:rsidR="00AE1B66" w:rsidRDefault="00073EC2" w:rsidP="00AE1B66">
      <w:pPr>
        <w:pStyle w:val="af2"/>
        <w:rPr>
          <w:lang w:eastAsia="ko-KR"/>
        </w:rPr>
      </w:pPr>
      <w:r w:rsidRPr="00073EC2">
        <w:rPr>
          <w:lang w:eastAsia="ko-KR"/>
        </w:rPr>
        <w:drawing>
          <wp:inline distT="0" distB="0" distL="0" distR="0" wp14:anchorId="645F9D6B" wp14:editId="0698B0B9">
            <wp:extent cx="5153891" cy="1629205"/>
            <wp:effectExtent l="0" t="0" r="0" b="9525"/>
            <wp:docPr id="10689038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03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6135" cy="163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15FD" w14:textId="6C2603AC" w:rsidR="00714E4C" w:rsidRDefault="00714E4C" w:rsidP="00714E4C">
      <w:pPr>
        <w:pStyle w:val="af2"/>
        <w:numPr>
          <w:ilvl w:val="0"/>
          <w:numId w:val="22"/>
        </w:numPr>
        <w:rPr>
          <w:lang w:eastAsia="ko-KR"/>
        </w:rPr>
      </w:pPr>
      <w:r>
        <w:rPr>
          <w:rFonts w:hint="eastAsia"/>
          <w:lang w:eastAsia="ko-KR"/>
        </w:rPr>
        <w:t>브라우저에서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접속</w:t>
      </w:r>
    </w:p>
    <w:p w14:paraId="6E0FD8F2" w14:textId="16578967" w:rsidR="00714E4C" w:rsidRDefault="00073EC2" w:rsidP="00034215">
      <w:pPr>
        <w:pStyle w:val="af2"/>
        <w:rPr>
          <w:rFonts w:hint="eastAsia"/>
          <w:lang w:eastAsia="ko-KR"/>
        </w:rPr>
      </w:pPr>
      <w:r w:rsidRPr="00402F18">
        <w:rPr>
          <w:lang w:eastAsia="ko-KR"/>
        </w:rPr>
        <w:drawing>
          <wp:inline distT="0" distB="0" distL="0" distR="0" wp14:anchorId="1E6B64A2" wp14:editId="354A4A34">
            <wp:extent cx="5153660" cy="3823941"/>
            <wp:effectExtent l="0" t="0" r="0" b="5715"/>
            <wp:docPr id="15013875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34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7523" cy="384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BDEE" w14:textId="77777777" w:rsidR="00102CFF" w:rsidRDefault="00102CFF" w:rsidP="00102CFF">
      <w:pPr>
        <w:rPr>
          <w:lang w:eastAsia="ko-KR"/>
        </w:rPr>
      </w:pPr>
      <w:bookmarkStart w:id="138" w:name="_Toc209094945"/>
    </w:p>
    <w:p w14:paraId="2FB3266A" w14:textId="167C8C65" w:rsidR="00714E4C" w:rsidRDefault="00714E4C" w:rsidP="00714E4C">
      <w:pPr>
        <w:pStyle w:val="3"/>
        <w:rPr>
          <w:lang w:eastAsia="ko-KR"/>
        </w:rPr>
      </w:pPr>
      <w:r>
        <w:rPr>
          <w:rFonts w:hint="eastAsia"/>
          <w:lang w:eastAsia="ko-KR"/>
        </w:rPr>
        <w:t>주식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등록</w:t>
      </w:r>
      <w:bookmarkEnd w:id="138"/>
    </w:p>
    <w:p w14:paraId="06D57A77" w14:textId="77777777" w:rsidR="00714E4C" w:rsidRDefault="00714E4C" w:rsidP="00714E4C">
      <w:pPr>
        <w:pStyle w:val="af2"/>
        <w:numPr>
          <w:ilvl w:val="0"/>
          <w:numId w:val="33"/>
        </w:numPr>
        <w:rPr>
          <w:lang w:eastAsia="ko-KR"/>
        </w:rPr>
      </w:pPr>
      <w:r>
        <w:rPr>
          <w:rFonts w:hint="eastAsia"/>
          <w:lang w:eastAsia="ko-KR"/>
        </w:rPr>
        <w:t xml:space="preserve">"+ </w:t>
      </w:r>
      <w:r>
        <w:rPr>
          <w:rFonts w:hint="eastAsia"/>
          <w:lang w:eastAsia="ko-KR"/>
        </w:rPr>
        <w:t>주식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추가</w:t>
      </w:r>
      <w:r>
        <w:rPr>
          <w:rFonts w:hint="eastAsia"/>
          <w:lang w:eastAsia="ko-KR"/>
        </w:rPr>
        <w:t xml:space="preserve">" </w:t>
      </w:r>
      <w:r>
        <w:rPr>
          <w:rFonts w:hint="eastAsia"/>
          <w:lang w:eastAsia="ko-KR"/>
        </w:rPr>
        <w:t>버튼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</w:t>
      </w:r>
    </w:p>
    <w:p w14:paraId="7EEB3D64" w14:textId="0228D9C2" w:rsidR="001A289F" w:rsidRDefault="001A289F" w:rsidP="001A289F">
      <w:pPr>
        <w:pStyle w:val="af2"/>
        <w:rPr>
          <w:lang w:eastAsia="ko-KR"/>
        </w:rPr>
      </w:pPr>
      <w:r w:rsidRPr="001A289F">
        <w:rPr>
          <w:lang w:eastAsia="ko-KR"/>
        </w:rPr>
        <w:drawing>
          <wp:inline distT="0" distB="0" distL="0" distR="0" wp14:anchorId="74368E10" wp14:editId="25AFF358">
            <wp:extent cx="5147866" cy="688769"/>
            <wp:effectExtent l="0" t="0" r="0" b="0"/>
            <wp:docPr id="5511035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03530" name=""/>
                    <pic:cNvPicPr/>
                  </pic:nvPicPr>
                  <pic:blipFill rotWithShape="1">
                    <a:blip r:embed="rId15"/>
                    <a:srcRect b="81907"/>
                    <a:stretch/>
                  </pic:blipFill>
                  <pic:spPr bwMode="auto">
                    <a:xfrm>
                      <a:off x="0" y="0"/>
                      <a:ext cx="5169137" cy="691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70C5A" w14:textId="44ECA877" w:rsidR="00714E4C" w:rsidRDefault="00714E4C" w:rsidP="000D7584">
      <w:pPr>
        <w:pStyle w:val="af2"/>
        <w:numPr>
          <w:ilvl w:val="0"/>
          <w:numId w:val="33"/>
        </w:numPr>
        <w:rPr>
          <w:rFonts w:hint="eastAsia"/>
          <w:lang w:eastAsia="ko-KR"/>
        </w:rPr>
      </w:pPr>
      <w:r>
        <w:rPr>
          <w:rFonts w:hint="eastAsia"/>
          <w:lang w:eastAsia="ko-KR"/>
        </w:rPr>
        <w:lastRenderedPageBreak/>
        <w:t>주식</w:t>
      </w:r>
      <w:r>
        <w:rPr>
          <w:rFonts w:hint="eastAsia"/>
          <w:lang w:eastAsia="ko-KR"/>
        </w:rPr>
        <w:t xml:space="preserve"> </w:t>
      </w:r>
      <w:proofErr w:type="gramStart"/>
      <w:r>
        <w:rPr>
          <w:rFonts w:hint="eastAsia"/>
          <w:lang w:eastAsia="ko-KR"/>
        </w:rPr>
        <w:t>이름</w:t>
      </w:r>
      <w:r>
        <w:rPr>
          <w:rFonts w:hint="eastAsia"/>
          <w:lang w:eastAsia="ko-KR"/>
        </w:rPr>
        <w:t xml:space="preserve"> </w:t>
      </w:r>
      <w:r w:rsidR="00300854">
        <w:rPr>
          <w:rFonts w:hint="eastAsia"/>
          <w:lang w:eastAsia="ko-KR"/>
        </w:rPr>
        <w:t>/</w:t>
      </w:r>
      <w:proofErr w:type="gramEnd"/>
      <w:r w:rsidR="00300854">
        <w:rPr>
          <w:rFonts w:hint="eastAsia"/>
          <w:lang w:eastAsia="ko-KR"/>
        </w:rPr>
        <w:t xml:space="preserve"> </w:t>
      </w:r>
      <w:r w:rsidR="00300854">
        <w:rPr>
          <w:rFonts w:hint="eastAsia"/>
          <w:lang w:eastAsia="ko-KR"/>
        </w:rPr>
        <w:t>매입가를</w:t>
      </w:r>
      <w:r w:rsidR="00300854">
        <w:rPr>
          <w:rFonts w:hint="eastAsia"/>
          <w:lang w:eastAsia="ko-KR"/>
        </w:rPr>
        <w:t xml:space="preserve"> </w:t>
      </w:r>
      <w:r w:rsidR="00300854">
        <w:rPr>
          <w:rFonts w:hint="eastAsia"/>
          <w:lang w:eastAsia="ko-KR"/>
        </w:rPr>
        <w:t>입력하고</w:t>
      </w:r>
      <w:r w:rsidR="00300854">
        <w:rPr>
          <w:rFonts w:hint="eastAsia"/>
          <w:lang w:eastAsia="ko-KR"/>
        </w:rPr>
        <w:t xml:space="preserve">, </w:t>
      </w:r>
      <w:r w:rsidR="00300854">
        <w:rPr>
          <w:lang w:eastAsia="ko-KR"/>
        </w:rPr>
        <w:t>“</w:t>
      </w:r>
      <w:r w:rsidR="00300854">
        <w:rPr>
          <w:rFonts w:hint="eastAsia"/>
          <w:lang w:eastAsia="ko-KR"/>
        </w:rPr>
        <w:t>추가</w:t>
      </w:r>
      <w:r w:rsidR="00300854">
        <w:rPr>
          <w:lang w:eastAsia="ko-KR"/>
        </w:rPr>
        <w:t>”</w:t>
      </w:r>
      <w:r w:rsidR="00300854">
        <w:rPr>
          <w:rFonts w:hint="eastAsia"/>
          <w:lang w:eastAsia="ko-KR"/>
        </w:rPr>
        <w:t xml:space="preserve"> </w:t>
      </w:r>
      <w:r w:rsidR="00300854">
        <w:rPr>
          <w:rFonts w:hint="eastAsia"/>
          <w:lang w:eastAsia="ko-KR"/>
        </w:rPr>
        <w:t>버튼</w:t>
      </w:r>
      <w:r w:rsidR="00300854">
        <w:rPr>
          <w:rFonts w:hint="eastAsia"/>
          <w:lang w:eastAsia="ko-KR"/>
        </w:rPr>
        <w:t xml:space="preserve"> </w:t>
      </w:r>
      <w:r w:rsidR="00300854">
        <w:rPr>
          <w:rFonts w:hint="eastAsia"/>
          <w:lang w:eastAsia="ko-KR"/>
        </w:rPr>
        <w:t>클릭</w:t>
      </w:r>
      <w:r w:rsidR="00300854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예</w:t>
      </w:r>
      <w:r>
        <w:rPr>
          <w:rFonts w:hint="eastAsia"/>
          <w:lang w:eastAsia="ko-KR"/>
        </w:rPr>
        <w:t>: "</w:t>
      </w:r>
      <w:r>
        <w:rPr>
          <w:rFonts w:hint="eastAsia"/>
          <w:lang w:eastAsia="ko-KR"/>
        </w:rPr>
        <w:t>삼성전자</w:t>
      </w:r>
      <w:r w:rsidR="00300854">
        <w:rPr>
          <w:rFonts w:hint="eastAsia"/>
          <w:lang w:eastAsia="ko-KR"/>
        </w:rPr>
        <w:t xml:space="preserve"> / 70000</w:t>
      </w:r>
      <w:r>
        <w:rPr>
          <w:rFonts w:hint="eastAsia"/>
          <w:lang w:eastAsia="ko-KR"/>
        </w:rPr>
        <w:t>")</w:t>
      </w:r>
      <w:r w:rsidR="000D7584">
        <w:rPr>
          <w:rFonts w:hint="eastAsia"/>
          <w:lang w:eastAsia="ko-KR"/>
        </w:rPr>
        <w:t>한</w:t>
      </w:r>
      <w:r w:rsidR="000D7584">
        <w:rPr>
          <w:rFonts w:hint="eastAsia"/>
          <w:lang w:eastAsia="ko-KR"/>
        </w:rPr>
        <w:t xml:space="preserve"> </w:t>
      </w:r>
      <w:r w:rsidR="000D7584">
        <w:rPr>
          <w:rFonts w:hint="eastAsia"/>
          <w:lang w:eastAsia="ko-KR"/>
        </w:rPr>
        <w:t>후</w:t>
      </w:r>
      <w:r w:rsidR="000D7584">
        <w:rPr>
          <w:rFonts w:hint="eastAsia"/>
          <w:lang w:eastAsia="ko-KR"/>
        </w:rPr>
        <w:t xml:space="preserve">, </w:t>
      </w:r>
      <w:r w:rsidR="000D7584">
        <w:rPr>
          <w:rFonts w:hint="eastAsia"/>
          <w:lang w:eastAsia="ko-KR"/>
        </w:rPr>
        <w:t>테이블에</w:t>
      </w:r>
      <w:r w:rsidR="000D7584">
        <w:rPr>
          <w:rFonts w:hint="eastAsia"/>
          <w:lang w:eastAsia="ko-KR"/>
        </w:rPr>
        <w:t xml:space="preserve"> </w:t>
      </w:r>
      <w:r w:rsidR="000D7584">
        <w:rPr>
          <w:rFonts w:hint="eastAsia"/>
          <w:lang w:eastAsia="ko-KR"/>
        </w:rPr>
        <w:t>새</w:t>
      </w:r>
      <w:r w:rsidR="000D7584">
        <w:rPr>
          <w:rFonts w:hint="eastAsia"/>
          <w:lang w:eastAsia="ko-KR"/>
        </w:rPr>
        <w:t xml:space="preserve"> </w:t>
      </w:r>
      <w:r w:rsidR="000D7584">
        <w:rPr>
          <w:rFonts w:hint="eastAsia"/>
          <w:lang w:eastAsia="ko-KR"/>
        </w:rPr>
        <w:t>주식</w:t>
      </w:r>
      <w:r w:rsidR="000D7584">
        <w:rPr>
          <w:rFonts w:hint="eastAsia"/>
          <w:lang w:eastAsia="ko-KR"/>
        </w:rPr>
        <w:t xml:space="preserve"> </w:t>
      </w:r>
      <w:r w:rsidR="000D7584">
        <w:rPr>
          <w:rFonts w:hint="eastAsia"/>
          <w:lang w:eastAsia="ko-KR"/>
        </w:rPr>
        <w:t>정보</w:t>
      </w:r>
      <w:r w:rsidR="000D7584">
        <w:rPr>
          <w:rFonts w:hint="eastAsia"/>
          <w:lang w:eastAsia="ko-KR"/>
        </w:rPr>
        <w:t xml:space="preserve"> </w:t>
      </w:r>
      <w:r w:rsidR="000D7584">
        <w:rPr>
          <w:rFonts w:hint="eastAsia"/>
          <w:lang w:eastAsia="ko-KR"/>
        </w:rPr>
        <w:t>표시</w:t>
      </w:r>
      <w:r w:rsidR="000D7584">
        <w:rPr>
          <w:rFonts w:hint="eastAsia"/>
          <w:lang w:eastAsia="ko-KR"/>
        </w:rPr>
        <w:t xml:space="preserve"> </w:t>
      </w:r>
      <w:r w:rsidR="000D7584">
        <w:rPr>
          <w:rFonts w:hint="eastAsia"/>
          <w:lang w:eastAsia="ko-KR"/>
        </w:rPr>
        <w:t>확인</w:t>
      </w:r>
    </w:p>
    <w:p w14:paraId="63625567" w14:textId="183850F1" w:rsidR="00300854" w:rsidRDefault="00300854" w:rsidP="000D7584">
      <w:pPr>
        <w:pStyle w:val="af2"/>
        <w:rPr>
          <w:lang w:eastAsia="ko-KR"/>
        </w:rPr>
      </w:pPr>
      <w:r w:rsidRPr="00300854">
        <w:rPr>
          <w:lang w:eastAsia="ko-KR"/>
        </w:rPr>
        <w:drawing>
          <wp:inline distT="0" distB="0" distL="0" distR="0" wp14:anchorId="285948B5" wp14:editId="161471C1">
            <wp:extent cx="5076701" cy="1683641"/>
            <wp:effectExtent l="0" t="0" r="0" b="0"/>
            <wp:docPr id="2239776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77667" name=""/>
                    <pic:cNvPicPr/>
                  </pic:nvPicPr>
                  <pic:blipFill rotWithShape="1">
                    <a:blip r:embed="rId16"/>
                    <a:srcRect r="1131" b="55660"/>
                    <a:stretch/>
                  </pic:blipFill>
                  <pic:spPr bwMode="auto">
                    <a:xfrm>
                      <a:off x="0" y="0"/>
                      <a:ext cx="5103840" cy="1692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08EDC" w14:textId="77777777" w:rsidR="000D7584" w:rsidRDefault="000D7584" w:rsidP="000D7584">
      <w:pPr>
        <w:pStyle w:val="af2"/>
        <w:rPr>
          <w:rFonts w:hint="eastAsia"/>
          <w:lang w:eastAsia="ko-KR"/>
        </w:rPr>
      </w:pPr>
    </w:p>
    <w:p w14:paraId="2140E98A" w14:textId="041A9221" w:rsidR="000D7584" w:rsidRDefault="000D7584" w:rsidP="000D7584">
      <w:pPr>
        <w:pStyle w:val="af2"/>
        <w:rPr>
          <w:lang w:eastAsia="ko-KR"/>
        </w:rPr>
      </w:pPr>
      <w:r w:rsidRPr="000D7584">
        <w:rPr>
          <w:lang w:eastAsia="ko-KR"/>
        </w:rPr>
        <w:drawing>
          <wp:inline distT="0" distB="0" distL="0" distR="0" wp14:anchorId="0A64B4CA" wp14:editId="46F76734">
            <wp:extent cx="5094514" cy="1517229"/>
            <wp:effectExtent l="0" t="0" r="0" b="6985"/>
            <wp:docPr id="12499785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78562" name=""/>
                    <pic:cNvPicPr/>
                  </pic:nvPicPr>
                  <pic:blipFill rotWithShape="1">
                    <a:blip r:embed="rId17"/>
                    <a:srcRect b="59727"/>
                    <a:stretch/>
                  </pic:blipFill>
                  <pic:spPr bwMode="auto">
                    <a:xfrm>
                      <a:off x="0" y="0"/>
                      <a:ext cx="5113854" cy="1522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F67CB" w14:textId="705F3E40" w:rsidR="00714E4C" w:rsidRDefault="00714E4C" w:rsidP="00714E4C">
      <w:pPr>
        <w:pStyle w:val="3"/>
        <w:rPr>
          <w:lang w:eastAsia="ko-KR"/>
        </w:rPr>
      </w:pPr>
      <w:bookmarkStart w:id="139" w:name="_Toc209094946"/>
      <w:r>
        <w:rPr>
          <w:rFonts w:hint="eastAsia"/>
          <w:lang w:eastAsia="ko-KR"/>
        </w:rPr>
        <w:t>현재가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업데이트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행동</w:t>
      </w:r>
      <w:bookmarkEnd w:id="139"/>
    </w:p>
    <w:p w14:paraId="76F50EFD" w14:textId="60E4FA3A" w:rsidR="00714E4C" w:rsidRDefault="00714E4C" w:rsidP="00714E4C">
      <w:pPr>
        <w:pStyle w:val="af2"/>
        <w:numPr>
          <w:ilvl w:val="0"/>
          <w:numId w:val="33"/>
        </w:numPr>
        <w:rPr>
          <w:lang w:eastAsia="ko-KR"/>
        </w:rPr>
      </w:pPr>
      <w:r>
        <w:rPr>
          <w:rFonts w:hint="eastAsia"/>
          <w:lang w:eastAsia="ko-KR"/>
        </w:rPr>
        <w:t>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사이트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업데이트</w:t>
      </w:r>
    </w:p>
    <w:p w14:paraId="26ECAE3C" w14:textId="7D8B6B24" w:rsidR="00714E4C" w:rsidRDefault="00714E4C" w:rsidP="00714E4C">
      <w:pPr>
        <w:pStyle w:val="af2"/>
        <w:numPr>
          <w:ilvl w:val="0"/>
          <w:numId w:val="33"/>
        </w:numPr>
        <w:rPr>
          <w:lang w:eastAsia="ko-KR"/>
        </w:rPr>
      </w:pPr>
      <w:r>
        <w:rPr>
          <w:rFonts w:hint="eastAsia"/>
          <w:lang w:eastAsia="ko-KR"/>
        </w:rPr>
        <w:t>업데이트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주기는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일정한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두어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급하게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대응하지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  <w:r>
        <w:rPr>
          <w:rFonts w:hint="eastAsia"/>
          <w:lang w:eastAsia="ko-KR"/>
        </w:rPr>
        <w:t>.</w:t>
      </w:r>
    </w:p>
    <w:p w14:paraId="7EE18B01" w14:textId="2610913C" w:rsidR="00714E4C" w:rsidRDefault="00714E4C" w:rsidP="00714E4C">
      <w:pPr>
        <w:pStyle w:val="af2"/>
        <w:numPr>
          <w:ilvl w:val="0"/>
          <w:numId w:val="33"/>
        </w:numPr>
        <w:rPr>
          <w:lang w:eastAsia="ko-KR"/>
        </w:rPr>
      </w:pPr>
      <w:r>
        <w:rPr>
          <w:rFonts w:hint="eastAsia"/>
          <w:lang w:eastAsia="ko-KR"/>
        </w:rPr>
        <w:t>하루</w:t>
      </w:r>
      <w:r>
        <w:rPr>
          <w:rFonts w:hint="eastAsia"/>
          <w:lang w:eastAsia="ko-KR"/>
        </w:rPr>
        <w:t xml:space="preserve"> 5%</w:t>
      </w:r>
      <w:r>
        <w:rPr>
          <w:rFonts w:hint="eastAsia"/>
          <w:lang w:eastAsia="ko-KR"/>
        </w:rPr>
        <w:t>이상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급등락을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업데이트를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행동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받아서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거래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진행</w:t>
      </w:r>
      <w:r>
        <w:rPr>
          <w:rFonts w:hint="eastAsia"/>
          <w:lang w:eastAsia="ko-KR"/>
        </w:rPr>
        <w:t xml:space="preserve">. </w:t>
      </w:r>
    </w:p>
    <w:p w14:paraId="7A7250E3" w14:textId="5D82C707" w:rsidR="00714E4C" w:rsidRDefault="00714E4C" w:rsidP="00714E4C">
      <w:pPr>
        <w:pStyle w:val="3"/>
        <w:rPr>
          <w:lang w:eastAsia="ko-KR"/>
        </w:rPr>
      </w:pPr>
      <w:bookmarkStart w:id="140" w:name="_Toc209094947"/>
      <w:r>
        <w:rPr>
          <w:rFonts w:hint="eastAsia"/>
          <w:lang w:eastAsia="ko-KR"/>
        </w:rPr>
        <w:t>주식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</w:t>
      </w:r>
      <w:bookmarkEnd w:id="140"/>
      <w:r w:rsidR="00E718AE">
        <w:rPr>
          <w:rFonts w:hint="eastAsia"/>
          <w:lang w:eastAsia="ko-KR"/>
        </w:rPr>
        <w:t xml:space="preserve"> </w:t>
      </w:r>
      <w:r w:rsidR="00E718AE">
        <w:rPr>
          <w:rFonts w:hint="eastAsia"/>
          <w:lang w:eastAsia="ko-KR"/>
        </w:rPr>
        <w:t>추천</w:t>
      </w:r>
    </w:p>
    <w:p w14:paraId="4B9172B6" w14:textId="46B046C4" w:rsidR="00714E4C" w:rsidRDefault="00714E4C" w:rsidP="00714E4C">
      <w:pPr>
        <w:pStyle w:val="af2"/>
        <w:numPr>
          <w:ilvl w:val="0"/>
          <w:numId w:val="33"/>
        </w:numPr>
        <w:rPr>
          <w:lang w:eastAsia="ko-KR"/>
        </w:rPr>
      </w:pPr>
      <w:r>
        <w:rPr>
          <w:rFonts w:hint="eastAsia"/>
          <w:lang w:eastAsia="ko-KR"/>
        </w:rPr>
        <w:t>추가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종목은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새로운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항목으로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새로운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  <w:r w:rsidR="00E718AE">
        <w:rPr>
          <w:rFonts w:hint="eastAsia"/>
          <w:lang w:eastAsia="ko-KR"/>
        </w:rPr>
        <w:t>을</w:t>
      </w:r>
      <w:r w:rsidR="00E718AE">
        <w:rPr>
          <w:rFonts w:hint="eastAsia"/>
          <w:lang w:eastAsia="ko-KR"/>
        </w:rPr>
        <w:t xml:space="preserve"> </w:t>
      </w:r>
      <w:r w:rsidR="00E718AE">
        <w:rPr>
          <w:rFonts w:hint="eastAsia"/>
          <w:lang w:eastAsia="ko-KR"/>
        </w:rPr>
        <w:t>추천함</w:t>
      </w:r>
      <w:r w:rsidR="00E718AE">
        <w:rPr>
          <w:rFonts w:hint="eastAsia"/>
          <w:lang w:eastAsia="ko-KR"/>
        </w:rPr>
        <w:t xml:space="preserve">. </w:t>
      </w:r>
      <w:r w:rsidR="00EA03F9">
        <w:rPr>
          <w:rFonts w:hint="eastAsia"/>
          <w:lang w:eastAsia="ko-KR"/>
        </w:rPr>
        <w:t xml:space="preserve"> </w:t>
      </w:r>
      <w:r w:rsidR="00EA03F9" w:rsidRPr="00A67442">
        <w:rPr>
          <w:rFonts w:hint="eastAsia"/>
          <w:b/>
          <w:bCs/>
          <w:color w:val="FF0000"/>
          <w:sz w:val="18"/>
          <w:szCs w:val="18"/>
          <w:lang w:eastAsia="ko-KR"/>
        </w:rPr>
        <w:t xml:space="preserve">-&gt; </w:t>
      </w:r>
      <w:r w:rsidR="00A67442" w:rsidRPr="00A67442">
        <w:rPr>
          <w:rFonts w:hint="eastAsia"/>
          <w:b/>
          <w:bCs/>
          <w:color w:val="FF0000"/>
          <w:sz w:val="18"/>
          <w:szCs w:val="18"/>
          <w:lang w:eastAsia="ko-KR"/>
        </w:rPr>
        <w:t>추후</w:t>
      </w:r>
      <w:r w:rsidR="00A67442" w:rsidRPr="00A67442">
        <w:rPr>
          <w:rFonts w:hint="eastAsia"/>
          <w:b/>
          <w:bCs/>
          <w:color w:val="FF0000"/>
          <w:sz w:val="18"/>
          <w:szCs w:val="18"/>
          <w:lang w:eastAsia="ko-KR"/>
        </w:rPr>
        <w:t xml:space="preserve">, </w:t>
      </w:r>
      <w:r w:rsidR="00A67442" w:rsidRPr="00A67442">
        <w:rPr>
          <w:rFonts w:hint="eastAsia"/>
          <w:b/>
          <w:bCs/>
          <w:color w:val="FF0000"/>
          <w:sz w:val="18"/>
          <w:szCs w:val="18"/>
          <w:lang w:eastAsia="ko-KR"/>
        </w:rPr>
        <w:t>기존</w:t>
      </w:r>
      <w:r w:rsidR="00A67442" w:rsidRPr="00A67442">
        <w:rPr>
          <w:rFonts w:hint="eastAsia"/>
          <w:b/>
          <w:bCs/>
          <w:color w:val="FF0000"/>
          <w:sz w:val="18"/>
          <w:szCs w:val="18"/>
          <w:lang w:eastAsia="ko-KR"/>
        </w:rPr>
        <w:t xml:space="preserve"> </w:t>
      </w:r>
      <w:r w:rsidR="00A67442" w:rsidRPr="00A67442">
        <w:rPr>
          <w:rFonts w:hint="eastAsia"/>
          <w:b/>
          <w:bCs/>
          <w:color w:val="FF0000"/>
          <w:sz w:val="18"/>
          <w:szCs w:val="18"/>
          <w:lang w:eastAsia="ko-KR"/>
        </w:rPr>
        <w:t>종목에서</w:t>
      </w:r>
      <w:r w:rsidR="00A67442" w:rsidRPr="00A67442">
        <w:rPr>
          <w:rFonts w:hint="eastAsia"/>
          <w:b/>
          <w:bCs/>
          <w:color w:val="FF0000"/>
          <w:sz w:val="18"/>
          <w:szCs w:val="18"/>
          <w:lang w:eastAsia="ko-KR"/>
        </w:rPr>
        <w:t xml:space="preserve"> </w:t>
      </w:r>
      <w:r w:rsidR="00A67442" w:rsidRPr="00A67442">
        <w:rPr>
          <w:rFonts w:hint="eastAsia"/>
          <w:b/>
          <w:bCs/>
          <w:color w:val="FF0000"/>
          <w:sz w:val="18"/>
          <w:szCs w:val="18"/>
          <w:lang w:eastAsia="ko-KR"/>
        </w:rPr>
        <w:t>수정하는</w:t>
      </w:r>
      <w:r w:rsidR="00A67442" w:rsidRPr="00A67442">
        <w:rPr>
          <w:rFonts w:hint="eastAsia"/>
          <w:b/>
          <w:bCs/>
          <w:color w:val="FF0000"/>
          <w:sz w:val="18"/>
          <w:szCs w:val="18"/>
          <w:lang w:eastAsia="ko-KR"/>
        </w:rPr>
        <w:t xml:space="preserve"> </w:t>
      </w:r>
      <w:r w:rsidR="00A67442" w:rsidRPr="00A67442">
        <w:rPr>
          <w:rFonts w:hint="eastAsia"/>
          <w:b/>
          <w:bCs/>
          <w:color w:val="FF0000"/>
          <w:sz w:val="18"/>
          <w:szCs w:val="18"/>
          <w:lang w:eastAsia="ko-KR"/>
        </w:rPr>
        <w:t>것으로</w:t>
      </w:r>
      <w:r w:rsidR="00A67442" w:rsidRPr="00A67442">
        <w:rPr>
          <w:rFonts w:hint="eastAsia"/>
          <w:b/>
          <w:bCs/>
          <w:color w:val="FF0000"/>
          <w:sz w:val="18"/>
          <w:szCs w:val="18"/>
          <w:lang w:eastAsia="ko-KR"/>
        </w:rPr>
        <w:t xml:space="preserve"> </w:t>
      </w:r>
      <w:r w:rsidR="00A67442" w:rsidRPr="00A67442">
        <w:rPr>
          <w:rFonts w:hint="eastAsia"/>
          <w:b/>
          <w:bCs/>
          <w:color w:val="FF0000"/>
          <w:sz w:val="18"/>
          <w:szCs w:val="18"/>
          <w:lang w:eastAsia="ko-KR"/>
        </w:rPr>
        <w:t>계획</w:t>
      </w:r>
    </w:p>
    <w:p w14:paraId="4CAE0F93" w14:textId="28B5E561" w:rsidR="00714E4C" w:rsidRPr="00714E4C" w:rsidRDefault="00714E4C" w:rsidP="00714E4C">
      <w:pPr>
        <w:pStyle w:val="af2"/>
        <w:numPr>
          <w:ilvl w:val="0"/>
          <w:numId w:val="33"/>
        </w:numPr>
        <w:rPr>
          <w:lang w:eastAsia="ko-KR"/>
        </w:rPr>
      </w:pPr>
      <w:r>
        <w:rPr>
          <w:rFonts w:hint="eastAsia"/>
          <w:lang w:eastAsia="ko-KR"/>
        </w:rPr>
        <w:t>매도를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매도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미련을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버리는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좋음</w:t>
      </w:r>
      <w:r>
        <w:rPr>
          <w:rFonts w:hint="eastAsia"/>
          <w:lang w:eastAsia="ko-KR"/>
        </w:rPr>
        <w:t>.</w:t>
      </w:r>
    </w:p>
    <w:p w14:paraId="6046BAF4" w14:textId="77777777" w:rsidR="00714E4C" w:rsidRDefault="00714E4C" w:rsidP="00714E4C">
      <w:pPr>
        <w:pStyle w:val="2"/>
        <w:rPr>
          <w:lang w:eastAsia="ko-KR"/>
        </w:rPr>
      </w:pPr>
      <w:bookmarkStart w:id="141" w:name="_Toc209094948"/>
      <w:r>
        <w:rPr>
          <w:rFonts w:hint="eastAsia"/>
          <w:lang w:eastAsia="ko-KR"/>
        </w:rPr>
        <w:t>주요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사용법</w:t>
      </w:r>
      <w:bookmarkEnd w:id="141"/>
    </w:p>
    <w:p w14:paraId="6680D998" w14:textId="147F1103" w:rsidR="00714E4C" w:rsidRPr="00E92F7F" w:rsidRDefault="00714E4C" w:rsidP="00714E4C">
      <w:pPr>
        <w:pStyle w:val="3"/>
        <w:rPr>
          <w:lang w:eastAsia="ko-KR"/>
        </w:rPr>
      </w:pPr>
      <w:bookmarkStart w:id="142" w:name="_Toc209094949"/>
      <w:r w:rsidRPr="00E92F7F">
        <w:rPr>
          <w:lang w:eastAsia="ko-KR"/>
        </w:rPr>
        <w:t>주식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추가</w:t>
      </w:r>
      <w:bookmarkEnd w:id="135"/>
      <w:bookmarkEnd w:id="142"/>
    </w:p>
    <w:p w14:paraId="78287E26" w14:textId="77777777" w:rsidR="00714E4C" w:rsidRPr="00E92F7F" w:rsidRDefault="00714E4C" w:rsidP="00714E4C">
      <w:pPr>
        <w:rPr>
          <w:bCs/>
          <w:lang w:eastAsia="ko-KR"/>
        </w:rPr>
      </w:pPr>
      <w:r w:rsidRPr="00E92F7F">
        <w:rPr>
          <w:bCs/>
          <w:lang w:eastAsia="ko-KR"/>
        </w:rPr>
        <w:t xml:space="preserve">: </w:t>
      </w:r>
      <w:r w:rsidRPr="00E92F7F">
        <w:rPr>
          <w:bCs/>
          <w:lang w:eastAsia="ko-KR"/>
        </w:rPr>
        <w:t>화면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상단의</w:t>
      </w:r>
      <w:r w:rsidRPr="00E92F7F">
        <w:rPr>
          <w:bCs/>
          <w:lang w:eastAsia="ko-KR"/>
        </w:rPr>
        <w:t xml:space="preserve"> "+ </w:t>
      </w:r>
      <w:r w:rsidRPr="00E92F7F">
        <w:rPr>
          <w:bCs/>
          <w:lang w:eastAsia="ko-KR"/>
        </w:rPr>
        <w:t>주식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추가</w:t>
      </w:r>
      <w:r w:rsidRPr="00E92F7F">
        <w:rPr>
          <w:bCs/>
          <w:lang w:eastAsia="ko-KR"/>
        </w:rPr>
        <w:t xml:space="preserve">" </w:t>
      </w:r>
      <w:r w:rsidRPr="00E92F7F">
        <w:rPr>
          <w:bCs/>
          <w:lang w:eastAsia="ko-KR"/>
        </w:rPr>
        <w:t>버튼을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클릭하여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주식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이름과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매입가를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입력하고</w:t>
      </w:r>
      <w:r w:rsidRPr="00E92F7F">
        <w:rPr>
          <w:bCs/>
          <w:lang w:eastAsia="ko-KR"/>
        </w:rPr>
        <w:t xml:space="preserve"> "</w:t>
      </w:r>
      <w:r w:rsidRPr="00E92F7F">
        <w:rPr>
          <w:bCs/>
          <w:lang w:eastAsia="ko-KR"/>
        </w:rPr>
        <w:t>추가</w:t>
      </w:r>
      <w:r w:rsidRPr="00E92F7F">
        <w:rPr>
          <w:bCs/>
          <w:lang w:eastAsia="ko-KR"/>
        </w:rPr>
        <w:t xml:space="preserve">" </w:t>
      </w:r>
      <w:r w:rsidRPr="00E92F7F">
        <w:rPr>
          <w:bCs/>
          <w:lang w:eastAsia="ko-KR"/>
        </w:rPr>
        <w:t>버튼을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누릅니다</w:t>
      </w:r>
      <w:r w:rsidRPr="00E92F7F">
        <w:rPr>
          <w:bCs/>
          <w:lang w:eastAsia="ko-KR"/>
        </w:rPr>
        <w:t>.</w:t>
      </w:r>
    </w:p>
    <w:p w14:paraId="447C6127" w14:textId="77777777" w:rsidR="00714E4C" w:rsidRDefault="00714E4C" w:rsidP="00714E4C">
      <w:pPr>
        <w:pStyle w:val="3"/>
        <w:rPr>
          <w:lang w:eastAsia="ko-KR"/>
        </w:rPr>
      </w:pPr>
      <w:bookmarkStart w:id="143" w:name="_Toc209012664"/>
      <w:bookmarkStart w:id="144" w:name="_Toc209094950"/>
      <w:r w:rsidRPr="00E92F7F">
        <w:rPr>
          <w:lang w:eastAsia="ko-KR"/>
        </w:rPr>
        <w:t>데이터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테이블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확인</w:t>
      </w:r>
      <w:bookmarkEnd w:id="143"/>
      <w:bookmarkEnd w:id="144"/>
    </w:p>
    <w:p w14:paraId="72A7FDFD" w14:textId="77777777" w:rsidR="00714E4C" w:rsidRPr="00E92F7F" w:rsidRDefault="00714E4C" w:rsidP="00714E4C">
      <w:pPr>
        <w:rPr>
          <w:bCs/>
          <w:lang w:eastAsia="ko-KR"/>
        </w:rPr>
      </w:pPr>
      <w:r w:rsidRPr="00E92F7F">
        <w:rPr>
          <w:bCs/>
          <w:lang w:eastAsia="ko-KR"/>
        </w:rPr>
        <w:t xml:space="preserve">: </w:t>
      </w:r>
      <w:r w:rsidRPr="00E92F7F">
        <w:rPr>
          <w:bCs/>
          <w:lang w:eastAsia="ko-KR"/>
        </w:rPr>
        <w:t>추가된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주식은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테이블에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표시됩니다</w:t>
      </w:r>
      <w:r w:rsidRPr="00E92F7F">
        <w:rPr>
          <w:bCs/>
          <w:lang w:eastAsia="ko-KR"/>
        </w:rPr>
        <w:t xml:space="preserve">. </w:t>
      </w:r>
      <w:r w:rsidRPr="00E92F7F">
        <w:rPr>
          <w:bCs/>
          <w:lang w:eastAsia="ko-KR"/>
        </w:rPr>
        <w:t>각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항목은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다음과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같은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정보를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나타냅니다</w:t>
      </w:r>
      <w:r w:rsidRPr="00E92F7F">
        <w:rPr>
          <w:bCs/>
          <w:lang w:eastAsia="ko-KR"/>
        </w:rPr>
        <w:t>.</w:t>
      </w:r>
    </w:p>
    <w:p w14:paraId="31C7D789" w14:textId="77777777" w:rsidR="00714E4C" w:rsidRPr="00E92F7F" w:rsidRDefault="00714E4C" w:rsidP="00714E4C">
      <w:pPr>
        <w:numPr>
          <w:ilvl w:val="0"/>
          <w:numId w:val="25"/>
        </w:numPr>
        <w:spacing w:after="0"/>
        <w:rPr>
          <w:bCs/>
          <w:lang w:eastAsia="ko-KR"/>
        </w:rPr>
      </w:pPr>
      <w:r w:rsidRPr="00E92F7F">
        <w:rPr>
          <w:b/>
          <w:lang w:eastAsia="ko-KR"/>
        </w:rPr>
        <w:t>매입가</w:t>
      </w:r>
      <w:r w:rsidRPr="00E92F7F">
        <w:rPr>
          <w:bCs/>
          <w:lang w:eastAsia="ko-KR"/>
        </w:rPr>
        <w:t xml:space="preserve">: </w:t>
      </w:r>
      <w:r w:rsidRPr="00E92F7F">
        <w:rPr>
          <w:bCs/>
          <w:lang w:eastAsia="ko-KR"/>
        </w:rPr>
        <w:t>사용자가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입력한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주식의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매입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단가</w:t>
      </w:r>
      <w:r w:rsidRPr="00E92F7F">
        <w:rPr>
          <w:bCs/>
          <w:lang w:eastAsia="ko-KR"/>
        </w:rPr>
        <w:t>.</w:t>
      </w:r>
    </w:p>
    <w:p w14:paraId="5AA469BA" w14:textId="77777777" w:rsidR="00714E4C" w:rsidRPr="00E92F7F" w:rsidRDefault="00714E4C" w:rsidP="00714E4C">
      <w:pPr>
        <w:numPr>
          <w:ilvl w:val="0"/>
          <w:numId w:val="25"/>
        </w:numPr>
        <w:spacing w:after="0"/>
        <w:rPr>
          <w:bCs/>
          <w:lang w:eastAsia="ko-KR"/>
        </w:rPr>
      </w:pPr>
      <w:r w:rsidRPr="00E92F7F">
        <w:rPr>
          <w:b/>
          <w:lang w:eastAsia="ko-KR"/>
        </w:rPr>
        <w:t>현재가</w:t>
      </w:r>
      <w:r w:rsidRPr="00E92F7F">
        <w:rPr>
          <w:bCs/>
          <w:lang w:eastAsia="ko-KR"/>
        </w:rPr>
        <w:t xml:space="preserve">: </w:t>
      </w:r>
      <w:r w:rsidRPr="00E92F7F">
        <w:rPr>
          <w:bCs/>
          <w:lang w:eastAsia="ko-KR"/>
        </w:rPr>
        <w:t>자동으로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업데이트되거나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수동으로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입력한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현재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주가</w:t>
      </w:r>
      <w:r w:rsidRPr="00E92F7F">
        <w:rPr>
          <w:bCs/>
          <w:lang w:eastAsia="ko-KR"/>
        </w:rPr>
        <w:t>.</w:t>
      </w:r>
    </w:p>
    <w:p w14:paraId="7078DEEE" w14:textId="77777777" w:rsidR="00714E4C" w:rsidRPr="00E92F7F" w:rsidRDefault="00714E4C" w:rsidP="00714E4C">
      <w:pPr>
        <w:numPr>
          <w:ilvl w:val="0"/>
          <w:numId w:val="25"/>
        </w:numPr>
        <w:spacing w:after="0"/>
        <w:rPr>
          <w:bCs/>
          <w:lang w:eastAsia="ko-KR"/>
        </w:rPr>
      </w:pPr>
      <w:r w:rsidRPr="00E92F7F">
        <w:rPr>
          <w:b/>
          <w:lang w:eastAsia="ko-KR"/>
        </w:rPr>
        <w:t>고점</w:t>
      </w:r>
      <w:r w:rsidRPr="00E92F7F">
        <w:rPr>
          <w:bCs/>
          <w:lang w:eastAsia="ko-KR"/>
        </w:rPr>
        <w:t xml:space="preserve">: </w:t>
      </w:r>
      <w:r w:rsidRPr="00E92F7F">
        <w:rPr>
          <w:bCs/>
          <w:lang w:eastAsia="ko-KR"/>
        </w:rPr>
        <w:t>매입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후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기록한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최고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가격</w:t>
      </w:r>
      <w:r w:rsidRPr="00E92F7F">
        <w:rPr>
          <w:bCs/>
          <w:lang w:eastAsia="ko-KR"/>
        </w:rPr>
        <w:t>.</w:t>
      </w:r>
    </w:p>
    <w:p w14:paraId="31F50511" w14:textId="0F760BF1" w:rsidR="008A6A72" w:rsidRPr="008A6A72" w:rsidRDefault="00714E4C" w:rsidP="008A6A72">
      <w:pPr>
        <w:numPr>
          <w:ilvl w:val="0"/>
          <w:numId w:val="25"/>
        </w:numPr>
        <w:spacing w:after="0"/>
        <w:rPr>
          <w:bCs/>
          <w:lang w:eastAsia="ko-KR"/>
        </w:rPr>
      </w:pPr>
      <w:r w:rsidRPr="00E92F7F">
        <w:rPr>
          <w:b/>
          <w:lang w:eastAsia="ko-KR"/>
        </w:rPr>
        <w:lastRenderedPageBreak/>
        <w:t>매도</w:t>
      </w:r>
      <w:r w:rsidRPr="00E92F7F">
        <w:rPr>
          <w:bCs/>
          <w:lang w:eastAsia="ko-KR"/>
        </w:rPr>
        <w:t xml:space="preserve">: </w:t>
      </w:r>
      <w:r w:rsidRPr="00E92F7F">
        <w:rPr>
          <w:bCs/>
          <w:lang w:eastAsia="ko-KR"/>
        </w:rPr>
        <w:t>고점의</w:t>
      </w:r>
      <w:r w:rsidRPr="00E92F7F">
        <w:rPr>
          <w:bCs/>
          <w:lang w:eastAsia="ko-KR"/>
        </w:rPr>
        <w:t xml:space="preserve"> 92% </w:t>
      </w:r>
      <w:r w:rsidRPr="00E92F7F">
        <w:rPr>
          <w:bCs/>
          <w:lang w:eastAsia="ko-KR"/>
        </w:rPr>
        <w:t>가격</w:t>
      </w:r>
      <w:r w:rsidRPr="00E92F7F">
        <w:rPr>
          <w:bCs/>
          <w:lang w:eastAsia="ko-KR"/>
        </w:rPr>
        <w:t xml:space="preserve"> (</w:t>
      </w:r>
      <w:r w:rsidRPr="00E92F7F">
        <w:rPr>
          <w:bCs/>
          <w:lang w:eastAsia="ko-KR"/>
        </w:rPr>
        <w:t>고점</w:t>
      </w:r>
      <w:r w:rsidRPr="00E92F7F">
        <w:rPr>
          <w:bCs/>
          <w:lang w:eastAsia="ko-KR"/>
        </w:rPr>
        <w:t xml:space="preserve"> -8%).</w:t>
      </w:r>
      <w:r w:rsidR="008A6A72">
        <w:rPr>
          <w:rFonts w:hint="eastAsia"/>
          <w:bCs/>
          <w:lang w:eastAsia="ko-KR"/>
        </w:rPr>
        <w:t xml:space="preserve"> </w:t>
      </w:r>
      <w:r w:rsidR="008A6A72" w:rsidRPr="00B30B88">
        <w:rPr>
          <w:rFonts w:hint="eastAsia"/>
          <w:bCs/>
          <w:color w:val="FF0000"/>
          <w:sz w:val="18"/>
          <w:szCs w:val="18"/>
          <w:lang w:eastAsia="ko-KR"/>
        </w:rPr>
        <w:t>-</w:t>
      </w:r>
      <w:r w:rsidR="00B30B88" w:rsidRPr="00B30B88">
        <w:rPr>
          <w:rFonts w:hint="eastAsia"/>
          <w:bCs/>
          <w:color w:val="FF0000"/>
          <w:sz w:val="18"/>
          <w:szCs w:val="18"/>
          <w:lang w:eastAsia="ko-KR"/>
        </w:rPr>
        <w:t>&gt;</w:t>
      </w:r>
      <w:r w:rsidR="008A6A72" w:rsidRPr="00B30B88"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 w:rsidR="008A6A72" w:rsidRPr="00B30B88">
        <w:rPr>
          <w:rFonts w:hint="eastAsia"/>
          <w:bCs/>
          <w:color w:val="FF0000"/>
          <w:sz w:val="18"/>
          <w:szCs w:val="18"/>
          <w:lang w:eastAsia="ko-KR"/>
        </w:rPr>
        <w:t>기본값은</w:t>
      </w:r>
      <w:r w:rsidR="008A6A72" w:rsidRPr="00B30B88">
        <w:rPr>
          <w:rFonts w:hint="eastAsia"/>
          <w:bCs/>
          <w:color w:val="FF0000"/>
          <w:sz w:val="18"/>
          <w:szCs w:val="18"/>
          <w:lang w:eastAsia="ko-KR"/>
        </w:rPr>
        <w:t xml:space="preserve"> -8%</w:t>
      </w:r>
      <w:r w:rsidR="008A6A72" w:rsidRPr="00B30B88">
        <w:rPr>
          <w:rFonts w:hint="eastAsia"/>
          <w:bCs/>
          <w:color w:val="FF0000"/>
          <w:sz w:val="18"/>
          <w:szCs w:val="18"/>
          <w:lang w:eastAsia="ko-KR"/>
        </w:rPr>
        <w:t>이나</w:t>
      </w:r>
      <w:r w:rsidR="008A6A72" w:rsidRPr="00B30B88">
        <w:rPr>
          <w:rFonts w:hint="eastAsia"/>
          <w:bCs/>
          <w:color w:val="FF0000"/>
          <w:sz w:val="18"/>
          <w:szCs w:val="18"/>
          <w:lang w:eastAsia="ko-KR"/>
        </w:rPr>
        <w:t xml:space="preserve">, </w:t>
      </w:r>
      <w:r w:rsidR="008A6A72" w:rsidRPr="00B30B88">
        <w:rPr>
          <w:rFonts w:hint="eastAsia"/>
          <w:bCs/>
          <w:color w:val="FF0000"/>
          <w:sz w:val="18"/>
          <w:szCs w:val="18"/>
          <w:lang w:eastAsia="ko-KR"/>
        </w:rPr>
        <w:t>사용자가</w:t>
      </w:r>
      <w:r w:rsidR="008A6A72" w:rsidRPr="00B30B88"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 w:rsidR="008A6A72" w:rsidRPr="00B30B88">
        <w:rPr>
          <w:rFonts w:hint="eastAsia"/>
          <w:bCs/>
          <w:color w:val="FF0000"/>
          <w:sz w:val="18"/>
          <w:szCs w:val="18"/>
          <w:lang w:eastAsia="ko-KR"/>
        </w:rPr>
        <w:t>변경할</w:t>
      </w:r>
      <w:r w:rsidR="008A6A72" w:rsidRPr="00B30B88"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 w:rsidR="008A6A72" w:rsidRPr="00B30B88">
        <w:rPr>
          <w:rFonts w:hint="eastAsia"/>
          <w:bCs/>
          <w:color w:val="FF0000"/>
          <w:sz w:val="18"/>
          <w:szCs w:val="18"/>
          <w:lang w:eastAsia="ko-KR"/>
        </w:rPr>
        <w:t>수</w:t>
      </w:r>
      <w:r w:rsidR="008A6A72" w:rsidRPr="00B30B88"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 w:rsidR="008A6A72" w:rsidRPr="00B30B88">
        <w:rPr>
          <w:rFonts w:hint="eastAsia"/>
          <w:bCs/>
          <w:color w:val="FF0000"/>
          <w:sz w:val="18"/>
          <w:szCs w:val="18"/>
          <w:lang w:eastAsia="ko-KR"/>
        </w:rPr>
        <w:t>있음</w:t>
      </w:r>
      <w:r w:rsidR="008A6A72" w:rsidRPr="00B30B88">
        <w:rPr>
          <w:rFonts w:hint="eastAsia"/>
          <w:bCs/>
          <w:color w:val="FF0000"/>
          <w:sz w:val="18"/>
          <w:szCs w:val="18"/>
          <w:lang w:eastAsia="ko-KR"/>
        </w:rPr>
        <w:t>.</w:t>
      </w:r>
    </w:p>
    <w:p w14:paraId="6232979F" w14:textId="3D1C0B8D" w:rsidR="00714E4C" w:rsidRPr="00E92F7F" w:rsidRDefault="00714E4C" w:rsidP="00714E4C">
      <w:pPr>
        <w:numPr>
          <w:ilvl w:val="0"/>
          <w:numId w:val="25"/>
        </w:numPr>
        <w:spacing w:after="0"/>
        <w:rPr>
          <w:bCs/>
          <w:lang w:eastAsia="ko-KR"/>
        </w:rPr>
      </w:pPr>
      <w:r w:rsidRPr="00E92F7F">
        <w:rPr>
          <w:b/>
          <w:lang w:eastAsia="ko-KR"/>
        </w:rPr>
        <w:t>추가매수</w:t>
      </w:r>
      <w:r w:rsidRPr="00E92F7F">
        <w:rPr>
          <w:bCs/>
          <w:lang w:eastAsia="ko-KR"/>
        </w:rPr>
        <w:t xml:space="preserve">: </w:t>
      </w:r>
      <w:r w:rsidRPr="00E92F7F">
        <w:rPr>
          <w:bCs/>
          <w:lang w:eastAsia="ko-KR"/>
        </w:rPr>
        <w:t>고점의</w:t>
      </w:r>
      <w:r w:rsidRPr="00E92F7F">
        <w:rPr>
          <w:bCs/>
          <w:lang w:eastAsia="ko-KR"/>
        </w:rPr>
        <w:t xml:space="preserve"> 95% </w:t>
      </w:r>
      <w:r w:rsidRPr="00E92F7F">
        <w:rPr>
          <w:bCs/>
          <w:lang w:eastAsia="ko-KR"/>
        </w:rPr>
        <w:t>가격</w:t>
      </w:r>
      <w:r w:rsidRPr="00E92F7F">
        <w:rPr>
          <w:bCs/>
          <w:lang w:eastAsia="ko-KR"/>
        </w:rPr>
        <w:t xml:space="preserve"> (</w:t>
      </w:r>
      <w:r w:rsidRPr="00E92F7F">
        <w:rPr>
          <w:bCs/>
          <w:lang w:eastAsia="ko-KR"/>
        </w:rPr>
        <w:t>고점</w:t>
      </w:r>
      <w:r w:rsidRPr="00E92F7F">
        <w:rPr>
          <w:bCs/>
          <w:lang w:eastAsia="ko-KR"/>
        </w:rPr>
        <w:t xml:space="preserve"> -5%).</w:t>
      </w:r>
      <w:r w:rsidR="00B30B88">
        <w:rPr>
          <w:rFonts w:hint="eastAsia"/>
          <w:bCs/>
          <w:lang w:eastAsia="ko-KR"/>
        </w:rPr>
        <w:t xml:space="preserve"> </w:t>
      </w:r>
      <w:r w:rsidR="00B30B88" w:rsidRPr="00B30B88">
        <w:rPr>
          <w:rFonts w:hint="eastAsia"/>
          <w:bCs/>
          <w:color w:val="FF0000"/>
          <w:sz w:val="18"/>
          <w:szCs w:val="18"/>
          <w:lang w:eastAsia="ko-KR"/>
        </w:rPr>
        <w:t xml:space="preserve">-&gt; </w:t>
      </w:r>
      <w:r w:rsidR="00B30B88" w:rsidRPr="00B30B88">
        <w:rPr>
          <w:rFonts w:hint="eastAsia"/>
          <w:bCs/>
          <w:color w:val="FF0000"/>
          <w:sz w:val="18"/>
          <w:szCs w:val="18"/>
          <w:lang w:eastAsia="ko-KR"/>
        </w:rPr>
        <w:t>기본값은</w:t>
      </w:r>
      <w:r w:rsidR="00B30B88" w:rsidRPr="00B30B88">
        <w:rPr>
          <w:rFonts w:hint="eastAsia"/>
          <w:bCs/>
          <w:color w:val="FF0000"/>
          <w:sz w:val="18"/>
          <w:szCs w:val="18"/>
          <w:lang w:eastAsia="ko-KR"/>
        </w:rPr>
        <w:t xml:space="preserve"> -</w:t>
      </w:r>
      <w:r w:rsidR="00B30B88">
        <w:rPr>
          <w:rFonts w:hint="eastAsia"/>
          <w:bCs/>
          <w:color w:val="FF0000"/>
          <w:sz w:val="18"/>
          <w:szCs w:val="18"/>
          <w:lang w:eastAsia="ko-KR"/>
        </w:rPr>
        <w:t>5</w:t>
      </w:r>
      <w:r w:rsidR="00B30B88" w:rsidRPr="00B30B88">
        <w:rPr>
          <w:rFonts w:hint="eastAsia"/>
          <w:bCs/>
          <w:color w:val="FF0000"/>
          <w:sz w:val="18"/>
          <w:szCs w:val="18"/>
          <w:lang w:eastAsia="ko-KR"/>
        </w:rPr>
        <w:t>%</w:t>
      </w:r>
      <w:r w:rsidR="00B30B88" w:rsidRPr="00B30B88">
        <w:rPr>
          <w:rFonts w:hint="eastAsia"/>
          <w:bCs/>
          <w:color w:val="FF0000"/>
          <w:sz w:val="18"/>
          <w:szCs w:val="18"/>
          <w:lang w:eastAsia="ko-KR"/>
        </w:rPr>
        <w:t>이나</w:t>
      </w:r>
      <w:r w:rsidR="00B30B88" w:rsidRPr="00B30B88">
        <w:rPr>
          <w:rFonts w:hint="eastAsia"/>
          <w:bCs/>
          <w:color w:val="FF0000"/>
          <w:sz w:val="18"/>
          <w:szCs w:val="18"/>
          <w:lang w:eastAsia="ko-KR"/>
        </w:rPr>
        <w:t xml:space="preserve">, </w:t>
      </w:r>
      <w:r w:rsidR="00B30B88" w:rsidRPr="00B30B88">
        <w:rPr>
          <w:rFonts w:hint="eastAsia"/>
          <w:bCs/>
          <w:color w:val="FF0000"/>
          <w:sz w:val="18"/>
          <w:szCs w:val="18"/>
          <w:lang w:eastAsia="ko-KR"/>
        </w:rPr>
        <w:t>사용자가</w:t>
      </w:r>
      <w:r w:rsidR="00B30B88" w:rsidRPr="00B30B88"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 w:rsidR="00B30B88" w:rsidRPr="00B30B88">
        <w:rPr>
          <w:rFonts w:hint="eastAsia"/>
          <w:bCs/>
          <w:color w:val="FF0000"/>
          <w:sz w:val="18"/>
          <w:szCs w:val="18"/>
          <w:lang w:eastAsia="ko-KR"/>
        </w:rPr>
        <w:t>변경할</w:t>
      </w:r>
      <w:r w:rsidR="00B30B88" w:rsidRPr="00B30B88"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 w:rsidR="00B30B88" w:rsidRPr="00B30B88">
        <w:rPr>
          <w:rFonts w:hint="eastAsia"/>
          <w:bCs/>
          <w:color w:val="FF0000"/>
          <w:sz w:val="18"/>
          <w:szCs w:val="18"/>
          <w:lang w:eastAsia="ko-KR"/>
        </w:rPr>
        <w:t>수</w:t>
      </w:r>
      <w:r w:rsidR="00B30B88" w:rsidRPr="00B30B88"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 w:rsidR="00B30B88" w:rsidRPr="00B30B88">
        <w:rPr>
          <w:rFonts w:hint="eastAsia"/>
          <w:bCs/>
          <w:color w:val="FF0000"/>
          <w:sz w:val="18"/>
          <w:szCs w:val="18"/>
          <w:lang w:eastAsia="ko-KR"/>
        </w:rPr>
        <w:t>있음</w:t>
      </w:r>
      <w:r w:rsidR="00B30B88" w:rsidRPr="00B30B88">
        <w:rPr>
          <w:rFonts w:hint="eastAsia"/>
          <w:bCs/>
          <w:color w:val="FF0000"/>
          <w:sz w:val="18"/>
          <w:szCs w:val="18"/>
          <w:lang w:eastAsia="ko-KR"/>
        </w:rPr>
        <w:t>.</w:t>
      </w:r>
    </w:p>
    <w:p w14:paraId="49EFACF1" w14:textId="77777777" w:rsidR="00714E4C" w:rsidRPr="00E92F7F" w:rsidRDefault="00714E4C" w:rsidP="00714E4C">
      <w:pPr>
        <w:numPr>
          <w:ilvl w:val="0"/>
          <w:numId w:val="25"/>
        </w:numPr>
        <w:spacing w:after="0"/>
        <w:rPr>
          <w:bCs/>
          <w:lang w:eastAsia="ko-KR"/>
        </w:rPr>
      </w:pPr>
      <w:r w:rsidRPr="00E92F7F">
        <w:rPr>
          <w:b/>
          <w:lang w:eastAsia="ko-KR"/>
        </w:rPr>
        <w:t>손익</w:t>
      </w:r>
      <w:r w:rsidRPr="00E92F7F">
        <w:rPr>
          <w:bCs/>
          <w:lang w:eastAsia="ko-KR"/>
        </w:rPr>
        <w:t xml:space="preserve">: </w:t>
      </w:r>
      <w:r w:rsidRPr="00E92F7F">
        <w:rPr>
          <w:bCs/>
          <w:lang w:eastAsia="ko-KR"/>
        </w:rPr>
        <w:t>현재가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대비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매입가의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이익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또는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손실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여부</w:t>
      </w:r>
      <w:r w:rsidRPr="00E92F7F">
        <w:rPr>
          <w:bCs/>
          <w:lang w:eastAsia="ko-KR"/>
        </w:rPr>
        <w:t>.</w:t>
      </w:r>
    </w:p>
    <w:p w14:paraId="0ACA6EE6" w14:textId="77777777" w:rsidR="00714E4C" w:rsidRPr="00E92F7F" w:rsidRDefault="00714E4C" w:rsidP="00714E4C">
      <w:pPr>
        <w:numPr>
          <w:ilvl w:val="0"/>
          <w:numId w:val="25"/>
        </w:numPr>
        <w:spacing w:after="0"/>
        <w:rPr>
          <w:bCs/>
          <w:lang w:eastAsia="ko-KR"/>
        </w:rPr>
      </w:pPr>
      <w:r w:rsidRPr="00E92F7F">
        <w:rPr>
          <w:b/>
          <w:lang w:eastAsia="ko-KR"/>
        </w:rPr>
        <w:t>의견</w:t>
      </w:r>
      <w:r w:rsidRPr="00E92F7F">
        <w:rPr>
          <w:bCs/>
          <w:lang w:eastAsia="ko-KR"/>
        </w:rPr>
        <w:t xml:space="preserve">: </w:t>
      </w:r>
      <w:r w:rsidRPr="00E92F7F">
        <w:rPr>
          <w:bCs/>
          <w:lang w:eastAsia="ko-KR"/>
        </w:rPr>
        <w:t>현재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주가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위치에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따른</w:t>
      </w:r>
      <w:r w:rsidRPr="00E92F7F">
        <w:rPr>
          <w:bCs/>
          <w:lang w:eastAsia="ko-KR"/>
        </w:rPr>
        <w:t xml:space="preserve"> '</w:t>
      </w:r>
      <w:r w:rsidRPr="00E92F7F">
        <w:rPr>
          <w:bCs/>
          <w:lang w:eastAsia="ko-KR"/>
        </w:rPr>
        <w:t>매수</w:t>
      </w:r>
      <w:r w:rsidRPr="00E92F7F">
        <w:rPr>
          <w:bCs/>
          <w:lang w:eastAsia="ko-KR"/>
        </w:rPr>
        <w:t>', '</w:t>
      </w:r>
      <w:r w:rsidRPr="00E92F7F">
        <w:rPr>
          <w:bCs/>
          <w:lang w:eastAsia="ko-KR"/>
        </w:rPr>
        <w:t>매도</w:t>
      </w:r>
      <w:r w:rsidRPr="00E92F7F">
        <w:rPr>
          <w:bCs/>
          <w:lang w:eastAsia="ko-KR"/>
        </w:rPr>
        <w:t>', '</w:t>
      </w:r>
      <w:r w:rsidRPr="00E92F7F">
        <w:rPr>
          <w:bCs/>
          <w:lang w:eastAsia="ko-KR"/>
        </w:rPr>
        <w:t>유지</w:t>
      </w:r>
      <w:r w:rsidRPr="00E92F7F">
        <w:rPr>
          <w:bCs/>
          <w:lang w:eastAsia="ko-KR"/>
        </w:rPr>
        <w:t xml:space="preserve">' </w:t>
      </w:r>
      <w:r w:rsidRPr="00E92F7F">
        <w:rPr>
          <w:bCs/>
          <w:lang w:eastAsia="ko-KR"/>
        </w:rPr>
        <w:t>의견</w:t>
      </w:r>
      <w:r w:rsidRPr="00E92F7F">
        <w:rPr>
          <w:bCs/>
          <w:lang w:eastAsia="ko-KR"/>
        </w:rPr>
        <w:t>.</w:t>
      </w:r>
    </w:p>
    <w:p w14:paraId="4138DAD8" w14:textId="2F47F97E" w:rsidR="00714E4C" w:rsidRPr="00714E4C" w:rsidRDefault="00714E4C" w:rsidP="00714E4C">
      <w:pPr>
        <w:numPr>
          <w:ilvl w:val="0"/>
          <w:numId w:val="25"/>
        </w:numPr>
        <w:rPr>
          <w:bCs/>
          <w:lang w:eastAsia="ko-KR"/>
        </w:rPr>
      </w:pPr>
      <w:r w:rsidRPr="00E92F7F">
        <w:rPr>
          <w:b/>
          <w:lang w:eastAsia="ko-KR"/>
        </w:rPr>
        <w:t>행동</w:t>
      </w:r>
      <w:r w:rsidRPr="00E92F7F">
        <w:rPr>
          <w:bCs/>
          <w:lang w:eastAsia="ko-KR"/>
        </w:rPr>
        <w:t>: '</w:t>
      </w:r>
      <w:proofErr w:type="spellStart"/>
      <w:r w:rsidRPr="00E92F7F">
        <w:rPr>
          <w:bCs/>
          <w:lang w:eastAsia="ko-KR"/>
        </w:rPr>
        <w:t>익절</w:t>
      </w:r>
      <w:proofErr w:type="spellEnd"/>
      <w:r w:rsidRPr="00E92F7F">
        <w:rPr>
          <w:bCs/>
          <w:lang w:eastAsia="ko-KR"/>
        </w:rPr>
        <w:t>', '</w:t>
      </w:r>
      <w:proofErr w:type="spellStart"/>
      <w:r w:rsidRPr="00E92F7F">
        <w:rPr>
          <w:bCs/>
          <w:lang w:eastAsia="ko-KR"/>
        </w:rPr>
        <w:t>손절</w:t>
      </w:r>
      <w:proofErr w:type="spellEnd"/>
      <w:r w:rsidRPr="00E92F7F">
        <w:rPr>
          <w:bCs/>
          <w:lang w:eastAsia="ko-KR"/>
        </w:rPr>
        <w:t>', '</w:t>
      </w:r>
      <w:r w:rsidRPr="00E92F7F">
        <w:rPr>
          <w:bCs/>
          <w:lang w:eastAsia="ko-KR"/>
        </w:rPr>
        <w:t>기다림</w:t>
      </w:r>
      <w:r w:rsidRPr="00E92F7F">
        <w:rPr>
          <w:bCs/>
          <w:lang w:eastAsia="ko-KR"/>
        </w:rPr>
        <w:t>'</w:t>
      </w:r>
      <w:r w:rsidRPr="00E92F7F">
        <w:rPr>
          <w:bCs/>
          <w:lang w:eastAsia="ko-KR"/>
        </w:rPr>
        <w:t>과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같은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최종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행동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지침</w:t>
      </w:r>
      <w:r w:rsidRPr="00E92F7F">
        <w:rPr>
          <w:bCs/>
          <w:lang w:eastAsia="ko-KR"/>
        </w:rPr>
        <w:t>.</w:t>
      </w:r>
    </w:p>
    <w:p w14:paraId="791528F2" w14:textId="77777777" w:rsidR="00714E4C" w:rsidRPr="00E92F7F" w:rsidRDefault="00714E4C" w:rsidP="00714E4C">
      <w:pPr>
        <w:pStyle w:val="3"/>
        <w:rPr>
          <w:lang w:eastAsia="ko-KR"/>
        </w:rPr>
      </w:pPr>
      <w:bookmarkStart w:id="145" w:name="_Toc209012665"/>
      <w:bookmarkStart w:id="146" w:name="_Toc209094951"/>
      <w:r w:rsidRPr="00E92F7F">
        <w:rPr>
          <w:lang w:eastAsia="ko-KR"/>
        </w:rPr>
        <w:t>가격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업데이트</w:t>
      </w:r>
      <w:r w:rsidRPr="00E92F7F">
        <w:rPr>
          <w:lang w:eastAsia="ko-KR"/>
        </w:rPr>
        <w:t>:</w:t>
      </w:r>
      <w:bookmarkEnd w:id="145"/>
      <w:bookmarkEnd w:id="146"/>
    </w:p>
    <w:p w14:paraId="236D5B54" w14:textId="77777777" w:rsidR="00703550" w:rsidRDefault="00714E4C" w:rsidP="00714E4C">
      <w:pPr>
        <w:numPr>
          <w:ilvl w:val="0"/>
          <w:numId w:val="26"/>
        </w:numPr>
        <w:rPr>
          <w:bCs/>
          <w:lang w:eastAsia="ko-KR"/>
        </w:rPr>
      </w:pPr>
      <w:r w:rsidRPr="00E92F7F">
        <w:rPr>
          <w:bCs/>
          <w:lang w:eastAsia="ko-KR"/>
        </w:rPr>
        <w:t>수동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입력</w:t>
      </w:r>
      <w:r w:rsidRPr="00E92F7F">
        <w:rPr>
          <w:bCs/>
          <w:lang w:eastAsia="ko-KR"/>
        </w:rPr>
        <w:t xml:space="preserve">: </w:t>
      </w:r>
      <w:r w:rsidRPr="00E92F7F">
        <w:rPr>
          <w:rFonts w:ascii="Segoe UI Symbol" w:hAnsi="Segoe UI Symbol" w:cs="Segoe UI Symbol"/>
          <w:bCs/>
          <w:lang w:eastAsia="ko-KR"/>
        </w:rPr>
        <w:t>✏</w:t>
      </w:r>
      <w:r w:rsidRPr="00E92F7F">
        <w:rPr>
          <w:bCs/>
          <w:lang w:eastAsia="ko-KR"/>
        </w:rPr>
        <w:t xml:space="preserve">️ </w:t>
      </w:r>
      <w:r w:rsidRPr="00E92F7F">
        <w:rPr>
          <w:bCs/>
          <w:lang w:eastAsia="ko-KR"/>
        </w:rPr>
        <w:t>아이콘을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클릭하여</w:t>
      </w:r>
      <w:r>
        <w:rPr>
          <w:rFonts w:hint="eastAsia"/>
          <w:bCs/>
          <w:lang w:eastAsia="ko-KR"/>
        </w:rPr>
        <w:t xml:space="preserve"> </w:t>
      </w:r>
      <w:r w:rsidRPr="00E92F7F">
        <w:rPr>
          <w:bCs/>
          <w:lang w:eastAsia="ko-KR"/>
        </w:rPr>
        <w:t>새로운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가격을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입력할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수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있습니다</w:t>
      </w:r>
      <w:r w:rsidRPr="00E92F7F">
        <w:rPr>
          <w:bCs/>
          <w:lang w:eastAsia="ko-KR"/>
        </w:rPr>
        <w:t>.</w:t>
      </w:r>
      <w:r>
        <w:rPr>
          <w:rFonts w:hint="eastAsia"/>
          <w:bCs/>
          <w:lang w:eastAsia="ko-KR"/>
        </w:rPr>
        <w:t xml:space="preserve"> </w:t>
      </w:r>
      <w:r>
        <w:rPr>
          <w:rFonts w:hint="eastAsia"/>
          <w:bCs/>
          <w:lang w:eastAsia="ko-KR"/>
        </w:rPr>
        <w:t>이</w:t>
      </w:r>
      <w:r>
        <w:rPr>
          <w:rFonts w:hint="eastAsia"/>
          <w:bCs/>
          <w:lang w:eastAsia="ko-KR"/>
        </w:rPr>
        <w:t xml:space="preserve"> </w:t>
      </w:r>
      <w:r>
        <w:rPr>
          <w:rFonts w:hint="eastAsia"/>
          <w:bCs/>
          <w:lang w:eastAsia="ko-KR"/>
        </w:rPr>
        <w:t>가격은</w:t>
      </w:r>
      <w:r>
        <w:rPr>
          <w:rFonts w:hint="eastAsia"/>
          <w:bCs/>
          <w:lang w:eastAsia="ko-KR"/>
        </w:rPr>
        <w:t xml:space="preserve"> </w:t>
      </w:r>
      <w:r>
        <w:rPr>
          <w:rFonts w:hint="eastAsia"/>
          <w:bCs/>
          <w:lang w:eastAsia="ko-KR"/>
        </w:rPr>
        <w:t>매입</w:t>
      </w:r>
      <w:r>
        <w:rPr>
          <w:rFonts w:hint="eastAsia"/>
          <w:bCs/>
          <w:lang w:eastAsia="ko-KR"/>
        </w:rPr>
        <w:t xml:space="preserve"> </w:t>
      </w:r>
      <w:r>
        <w:rPr>
          <w:rFonts w:hint="eastAsia"/>
          <w:bCs/>
          <w:lang w:eastAsia="ko-KR"/>
        </w:rPr>
        <w:t>후</w:t>
      </w:r>
      <w:r>
        <w:rPr>
          <w:rFonts w:hint="eastAsia"/>
          <w:bCs/>
          <w:lang w:eastAsia="ko-KR"/>
        </w:rPr>
        <w:t xml:space="preserve">, </w:t>
      </w:r>
      <w:r>
        <w:rPr>
          <w:rFonts w:hint="eastAsia"/>
          <w:bCs/>
          <w:lang w:eastAsia="ko-KR"/>
        </w:rPr>
        <w:t>추가</w:t>
      </w:r>
      <w:r>
        <w:rPr>
          <w:rFonts w:hint="eastAsia"/>
          <w:bCs/>
          <w:lang w:eastAsia="ko-KR"/>
        </w:rPr>
        <w:t xml:space="preserve"> </w:t>
      </w:r>
      <w:r>
        <w:rPr>
          <w:rFonts w:hint="eastAsia"/>
          <w:bCs/>
          <w:lang w:eastAsia="ko-KR"/>
        </w:rPr>
        <w:t>매수</w:t>
      </w:r>
      <w:r>
        <w:rPr>
          <w:rFonts w:hint="eastAsia"/>
          <w:bCs/>
          <w:lang w:eastAsia="ko-KR"/>
        </w:rPr>
        <w:t xml:space="preserve"> </w:t>
      </w:r>
      <w:r>
        <w:rPr>
          <w:rFonts w:hint="eastAsia"/>
          <w:bCs/>
          <w:lang w:eastAsia="ko-KR"/>
        </w:rPr>
        <w:t>및</w:t>
      </w:r>
      <w:r>
        <w:rPr>
          <w:rFonts w:hint="eastAsia"/>
          <w:bCs/>
          <w:lang w:eastAsia="ko-KR"/>
        </w:rPr>
        <w:t xml:space="preserve"> </w:t>
      </w:r>
      <w:r>
        <w:rPr>
          <w:rFonts w:hint="eastAsia"/>
          <w:bCs/>
          <w:lang w:eastAsia="ko-KR"/>
        </w:rPr>
        <w:t>매도의</w:t>
      </w:r>
      <w:r>
        <w:rPr>
          <w:rFonts w:hint="eastAsia"/>
          <w:bCs/>
          <w:lang w:eastAsia="ko-KR"/>
        </w:rPr>
        <w:t xml:space="preserve"> </w:t>
      </w:r>
      <w:r>
        <w:rPr>
          <w:rFonts w:hint="eastAsia"/>
          <w:bCs/>
          <w:lang w:eastAsia="ko-KR"/>
        </w:rPr>
        <w:t>기준점이</w:t>
      </w:r>
      <w:r>
        <w:rPr>
          <w:rFonts w:hint="eastAsia"/>
          <w:bCs/>
          <w:lang w:eastAsia="ko-KR"/>
        </w:rPr>
        <w:t xml:space="preserve"> </w:t>
      </w:r>
      <w:r>
        <w:rPr>
          <w:rFonts w:hint="eastAsia"/>
          <w:bCs/>
          <w:lang w:eastAsia="ko-KR"/>
        </w:rPr>
        <w:t>되는</w:t>
      </w:r>
      <w:r>
        <w:rPr>
          <w:rFonts w:hint="eastAsia"/>
          <w:bCs/>
          <w:lang w:eastAsia="ko-KR"/>
        </w:rPr>
        <w:t xml:space="preserve"> </w:t>
      </w:r>
      <w:r>
        <w:rPr>
          <w:rFonts w:hint="eastAsia"/>
          <w:bCs/>
          <w:lang w:eastAsia="ko-KR"/>
        </w:rPr>
        <w:t>고점의</w:t>
      </w:r>
      <w:r>
        <w:rPr>
          <w:rFonts w:hint="eastAsia"/>
          <w:bCs/>
          <w:lang w:eastAsia="ko-KR"/>
        </w:rPr>
        <w:t xml:space="preserve"> </w:t>
      </w:r>
      <w:r>
        <w:rPr>
          <w:rFonts w:hint="eastAsia"/>
          <w:bCs/>
          <w:lang w:eastAsia="ko-KR"/>
        </w:rPr>
        <w:t>가격을</w:t>
      </w:r>
      <w:r>
        <w:rPr>
          <w:rFonts w:hint="eastAsia"/>
          <w:bCs/>
          <w:lang w:eastAsia="ko-KR"/>
        </w:rPr>
        <w:t xml:space="preserve"> </w:t>
      </w:r>
      <w:r>
        <w:rPr>
          <w:rFonts w:hint="eastAsia"/>
          <w:bCs/>
          <w:lang w:eastAsia="ko-KR"/>
        </w:rPr>
        <w:t>업데이트하는</w:t>
      </w:r>
      <w:r>
        <w:rPr>
          <w:rFonts w:hint="eastAsia"/>
          <w:bCs/>
          <w:lang w:eastAsia="ko-KR"/>
        </w:rPr>
        <w:t xml:space="preserve"> </w:t>
      </w:r>
      <w:r>
        <w:rPr>
          <w:rFonts w:hint="eastAsia"/>
          <w:bCs/>
          <w:lang w:eastAsia="ko-KR"/>
        </w:rPr>
        <w:t>데에</w:t>
      </w:r>
      <w:r>
        <w:rPr>
          <w:rFonts w:hint="eastAsia"/>
          <w:bCs/>
          <w:lang w:eastAsia="ko-KR"/>
        </w:rPr>
        <w:t xml:space="preserve"> </w:t>
      </w:r>
      <w:r>
        <w:rPr>
          <w:rFonts w:hint="eastAsia"/>
          <w:bCs/>
          <w:lang w:eastAsia="ko-KR"/>
        </w:rPr>
        <w:t>사용됩니다</w:t>
      </w:r>
      <w:r>
        <w:rPr>
          <w:rFonts w:hint="eastAsia"/>
          <w:bCs/>
          <w:lang w:eastAsia="ko-KR"/>
        </w:rPr>
        <w:t>.</w:t>
      </w:r>
    </w:p>
    <w:p w14:paraId="4EF4ADDA" w14:textId="0470C94B" w:rsidR="00703550" w:rsidRDefault="00703550" w:rsidP="00703550">
      <w:pPr>
        <w:ind w:left="360" w:firstLine="349"/>
        <w:rPr>
          <w:lang w:eastAsia="ko-KR"/>
        </w:rPr>
      </w:pPr>
      <w:r w:rsidRPr="00BA515A">
        <w:rPr>
          <w:lang w:eastAsia="ko-KR"/>
        </w:rPr>
        <w:drawing>
          <wp:inline distT="0" distB="0" distL="0" distR="0" wp14:anchorId="73B113D7" wp14:editId="6B531856">
            <wp:extent cx="5076190" cy="1565939"/>
            <wp:effectExtent l="0" t="0" r="0" b="0"/>
            <wp:docPr id="20364568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56892" name=""/>
                    <pic:cNvPicPr/>
                  </pic:nvPicPr>
                  <pic:blipFill rotWithShape="1">
                    <a:blip r:embed="rId18"/>
                    <a:srcRect b="58284"/>
                    <a:stretch/>
                  </pic:blipFill>
                  <pic:spPr bwMode="auto">
                    <a:xfrm>
                      <a:off x="0" y="0"/>
                      <a:ext cx="5103397" cy="1574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74533" w14:textId="47D01E61" w:rsidR="00714E4C" w:rsidRPr="00703550" w:rsidRDefault="00703550" w:rsidP="00703550">
      <w:pPr>
        <w:ind w:left="360" w:firstLine="349"/>
        <w:rPr>
          <w:lang w:eastAsia="ko-KR"/>
        </w:rPr>
      </w:pPr>
      <w:r w:rsidRPr="0064107D">
        <w:rPr>
          <w:lang w:eastAsia="ko-KR"/>
        </w:rPr>
        <w:drawing>
          <wp:inline distT="0" distB="0" distL="0" distR="0" wp14:anchorId="6DD9978C" wp14:editId="4F97BCE3">
            <wp:extent cx="5076190" cy="1536393"/>
            <wp:effectExtent l="0" t="0" r="0" b="6985"/>
            <wp:docPr id="1264621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2196" name=""/>
                    <pic:cNvPicPr/>
                  </pic:nvPicPr>
                  <pic:blipFill rotWithShape="1">
                    <a:blip r:embed="rId19"/>
                    <a:srcRect b="59071"/>
                    <a:stretch/>
                  </pic:blipFill>
                  <pic:spPr bwMode="auto">
                    <a:xfrm>
                      <a:off x="0" y="0"/>
                      <a:ext cx="5094435" cy="1541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68A32" w14:textId="065F0B78" w:rsidR="00714E4C" w:rsidRPr="0008767C" w:rsidRDefault="00703550" w:rsidP="0008767C">
      <w:pPr>
        <w:ind w:left="360"/>
        <w:rPr>
          <w:bCs/>
          <w:color w:val="FF0000"/>
          <w:sz w:val="18"/>
          <w:szCs w:val="18"/>
          <w:lang w:eastAsia="ko-KR"/>
        </w:rPr>
      </w:pPr>
      <w:r>
        <w:rPr>
          <w:rFonts w:hint="eastAsia"/>
          <w:bCs/>
          <w:color w:val="FF0000"/>
          <w:sz w:val="18"/>
          <w:szCs w:val="18"/>
          <w:lang w:eastAsia="ko-KR"/>
        </w:rPr>
        <w:t>현재가의</w:t>
      </w:r>
      <w:r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>
        <w:rPr>
          <w:rFonts w:hint="eastAsia"/>
          <w:bCs/>
          <w:color w:val="FF0000"/>
          <w:sz w:val="18"/>
          <w:szCs w:val="18"/>
          <w:lang w:eastAsia="ko-KR"/>
        </w:rPr>
        <w:t>실시간</w:t>
      </w:r>
      <w:r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>
        <w:rPr>
          <w:rFonts w:hint="eastAsia"/>
          <w:bCs/>
          <w:color w:val="FF0000"/>
          <w:sz w:val="18"/>
          <w:szCs w:val="18"/>
          <w:lang w:eastAsia="ko-KR"/>
        </w:rPr>
        <w:t>업데이트를</w:t>
      </w:r>
      <w:r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>
        <w:rPr>
          <w:rFonts w:hint="eastAsia"/>
          <w:bCs/>
          <w:color w:val="FF0000"/>
          <w:sz w:val="18"/>
          <w:szCs w:val="18"/>
          <w:lang w:eastAsia="ko-KR"/>
        </w:rPr>
        <w:t>위해서는</w:t>
      </w:r>
      <w:r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>
        <w:rPr>
          <w:rFonts w:hint="eastAsia"/>
          <w:bCs/>
          <w:color w:val="FF0000"/>
          <w:sz w:val="18"/>
          <w:szCs w:val="18"/>
          <w:lang w:eastAsia="ko-KR"/>
        </w:rPr>
        <w:t>올바른</w:t>
      </w:r>
      <w:r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>
        <w:rPr>
          <w:rFonts w:hint="eastAsia"/>
          <w:bCs/>
          <w:color w:val="FF0000"/>
          <w:sz w:val="18"/>
          <w:szCs w:val="18"/>
          <w:lang w:eastAsia="ko-KR"/>
        </w:rPr>
        <w:t>주식</w:t>
      </w:r>
      <w:r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>
        <w:rPr>
          <w:rFonts w:hint="eastAsia"/>
          <w:bCs/>
          <w:color w:val="FF0000"/>
          <w:sz w:val="18"/>
          <w:szCs w:val="18"/>
          <w:lang w:eastAsia="ko-KR"/>
        </w:rPr>
        <w:t>이름과</w:t>
      </w:r>
      <w:r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>
        <w:rPr>
          <w:rFonts w:hint="eastAsia"/>
          <w:bCs/>
          <w:color w:val="FF0000"/>
          <w:sz w:val="18"/>
          <w:szCs w:val="18"/>
          <w:lang w:eastAsia="ko-KR"/>
        </w:rPr>
        <w:t>함께</w:t>
      </w:r>
      <w:r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>
        <w:rPr>
          <w:rFonts w:hint="eastAsia"/>
          <w:bCs/>
          <w:color w:val="FF0000"/>
          <w:sz w:val="18"/>
          <w:szCs w:val="18"/>
          <w:lang w:eastAsia="ko-KR"/>
        </w:rPr>
        <w:t>종목</w:t>
      </w:r>
      <w:r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>
        <w:rPr>
          <w:rFonts w:hint="eastAsia"/>
          <w:bCs/>
          <w:color w:val="FF0000"/>
          <w:sz w:val="18"/>
          <w:szCs w:val="18"/>
          <w:lang w:eastAsia="ko-KR"/>
        </w:rPr>
        <w:t>코드가</w:t>
      </w:r>
      <w:r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>
        <w:rPr>
          <w:rFonts w:hint="eastAsia"/>
          <w:bCs/>
          <w:color w:val="FF0000"/>
          <w:sz w:val="18"/>
          <w:szCs w:val="18"/>
          <w:lang w:eastAsia="ko-KR"/>
        </w:rPr>
        <w:t>정확해야</w:t>
      </w:r>
      <w:r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>
        <w:rPr>
          <w:rFonts w:hint="eastAsia"/>
          <w:bCs/>
          <w:color w:val="FF0000"/>
          <w:sz w:val="18"/>
          <w:szCs w:val="18"/>
          <w:lang w:eastAsia="ko-KR"/>
        </w:rPr>
        <w:t>하며</w:t>
      </w:r>
      <w:r>
        <w:rPr>
          <w:rFonts w:hint="eastAsia"/>
          <w:bCs/>
          <w:color w:val="FF0000"/>
          <w:sz w:val="18"/>
          <w:szCs w:val="18"/>
          <w:lang w:eastAsia="ko-KR"/>
        </w:rPr>
        <w:t xml:space="preserve">, </w:t>
      </w:r>
      <w:r w:rsidR="0008767C">
        <w:rPr>
          <w:rFonts w:hint="eastAsia"/>
          <w:bCs/>
          <w:color w:val="FF0000"/>
          <w:sz w:val="18"/>
          <w:szCs w:val="18"/>
          <w:lang w:eastAsia="ko-KR"/>
        </w:rPr>
        <w:t>일부</w:t>
      </w:r>
      <w:r w:rsidR="0008767C"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 w:rsidR="0008767C">
        <w:rPr>
          <w:rFonts w:hint="eastAsia"/>
          <w:bCs/>
          <w:color w:val="FF0000"/>
          <w:sz w:val="18"/>
          <w:szCs w:val="18"/>
          <w:lang w:eastAsia="ko-KR"/>
        </w:rPr>
        <w:t>종목</w:t>
      </w:r>
      <w:r w:rsidR="0008767C"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 w:rsidR="0008767C">
        <w:rPr>
          <w:rFonts w:hint="eastAsia"/>
          <w:bCs/>
          <w:color w:val="FF0000"/>
          <w:sz w:val="18"/>
          <w:szCs w:val="18"/>
          <w:lang w:eastAsia="ko-KR"/>
        </w:rPr>
        <w:t>및</w:t>
      </w:r>
      <w:r w:rsidR="0008767C">
        <w:rPr>
          <w:rFonts w:hint="eastAsia"/>
          <w:bCs/>
          <w:color w:val="FF0000"/>
          <w:sz w:val="18"/>
          <w:szCs w:val="18"/>
          <w:lang w:eastAsia="ko-KR"/>
        </w:rPr>
        <w:t xml:space="preserve"> ETF</w:t>
      </w:r>
      <w:r w:rsidR="0008767C">
        <w:rPr>
          <w:rFonts w:hint="eastAsia"/>
          <w:bCs/>
          <w:color w:val="FF0000"/>
          <w:sz w:val="18"/>
          <w:szCs w:val="18"/>
          <w:lang w:eastAsia="ko-KR"/>
        </w:rPr>
        <w:t>와</w:t>
      </w:r>
      <w:r w:rsidR="0008767C"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 w:rsidR="0008767C">
        <w:rPr>
          <w:rFonts w:hint="eastAsia"/>
          <w:bCs/>
          <w:color w:val="FF0000"/>
          <w:sz w:val="18"/>
          <w:szCs w:val="18"/>
          <w:lang w:eastAsia="ko-KR"/>
        </w:rPr>
        <w:t>같은</w:t>
      </w:r>
      <w:r w:rsidR="0008767C"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 w:rsidR="0008767C">
        <w:rPr>
          <w:rFonts w:hint="eastAsia"/>
          <w:bCs/>
          <w:color w:val="FF0000"/>
          <w:sz w:val="18"/>
          <w:szCs w:val="18"/>
          <w:lang w:eastAsia="ko-KR"/>
        </w:rPr>
        <w:t>종목은</w:t>
      </w:r>
      <w:r w:rsidR="0008767C"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 w:rsidR="0008767C">
        <w:rPr>
          <w:rFonts w:hint="eastAsia"/>
          <w:bCs/>
          <w:color w:val="FF0000"/>
          <w:sz w:val="18"/>
          <w:szCs w:val="18"/>
          <w:lang w:eastAsia="ko-KR"/>
        </w:rPr>
        <w:t>검색</w:t>
      </w:r>
      <w:r w:rsidR="0008767C"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 w:rsidR="0008767C">
        <w:rPr>
          <w:rFonts w:hint="eastAsia"/>
          <w:bCs/>
          <w:color w:val="FF0000"/>
          <w:sz w:val="18"/>
          <w:szCs w:val="18"/>
          <w:lang w:eastAsia="ko-KR"/>
        </w:rPr>
        <w:t>및</w:t>
      </w:r>
      <w:r w:rsidR="0008767C"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 w:rsidR="0008767C">
        <w:rPr>
          <w:rFonts w:hint="eastAsia"/>
          <w:bCs/>
          <w:color w:val="FF0000"/>
          <w:sz w:val="18"/>
          <w:szCs w:val="18"/>
          <w:lang w:eastAsia="ko-KR"/>
        </w:rPr>
        <w:t>업데이트가</w:t>
      </w:r>
      <w:r w:rsidR="0008767C"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 w:rsidR="0008767C">
        <w:rPr>
          <w:rFonts w:hint="eastAsia"/>
          <w:bCs/>
          <w:color w:val="FF0000"/>
          <w:sz w:val="18"/>
          <w:szCs w:val="18"/>
          <w:lang w:eastAsia="ko-KR"/>
        </w:rPr>
        <w:t>불가능하므로</w:t>
      </w:r>
      <w:r w:rsidR="0008767C">
        <w:rPr>
          <w:rFonts w:hint="eastAsia"/>
          <w:bCs/>
          <w:color w:val="FF0000"/>
          <w:sz w:val="18"/>
          <w:szCs w:val="18"/>
          <w:lang w:eastAsia="ko-KR"/>
        </w:rPr>
        <w:t xml:space="preserve">, </w:t>
      </w:r>
      <w:r>
        <w:rPr>
          <w:rFonts w:hint="eastAsia"/>
          <w:bCs/>
          <w:color w:val="FF0000"/>
          <w:sz w:val="18"/>
          <w:szCs w:val="18"/>
          <w:lang w:eastAsia="ko-KR"/>
        </w:rPr>
        <w:t>현재</w:t>
      </w:r>
      <w:r>
        <w:rPr>
          <w:rFonts w:hint="eastAsia"/>
          <w:bCs/>
          <w:color w:val="FF0000"/>
          <w:sz w:val="18"/>
          <w:szCs w:val="18"/>
          <w:lang w:eastAsia="ko-KR"/>
        </w:rPr>
        <w:t xml:space="preserve">, </w:t>
      </w:r>
      <w:r w:rsidR="00714E4C" w:rsidRPr="00703550">
        <w:rPr>
          <w:rFonts w:hint="eastAsia"/>
          <w:bCs/>
          <w:color w:val="FF0000"/>
          <w:sz w:val="18"/>
          <w:szCs w:val="18"/>
          <w:lang w:eastAsia="ko-KR"/>
        </w:rPr>
        <w:t>실시간</w:t>
      </w:r>
      <w:r w:rsidR="00714E4C" w:rsidRPr="00703550"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 w:rsidR="00714E4C" w:rsidRPr="00703550">
        <w:rPr>
          <w:rFonts w:hint="eastAsia"/>
          <w:bCs/>
          <w:color w:val="FF0000"/>
          <w:sz w:val="18"/>
          <w:szCs w:val="18"/>
          <w:lang w:eastAsia="ko-KR"/>
        </w:rPr>
        <w:t>업데이트는</w:t>
      </w:r>
      <w:r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 w:rsidR="00714E4C" w:rsidRPr="00703550">
        <w:rPr>
          <w:rFonts w:hint="eastAsia"/>
          <w:bCs/>
          <w:color w:val="FF0000"/>
          <w:sz w:val="18"/>
          <w:szCs w:val="18"/>
          <w:lang w:eastAsia="ko-KR"/>
        </w:rPr>
        <w:t>제공되고</w:t>
      </w:r>
      <w:r w:rsidR="00714E4C" w:rsidRPr="00703550"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 w:rsidR="00714E4C" w:rsidRPr="00703550">
        <w:rPr>
          <w:rFonts w:hint="eastAsia"/>
          <w:bCs/>
          <w:color w:val="FF0000"/>
          <w:sz w:val="18"/>
          <w:szCs w:val="18"/>
          <w:lang w:eastAsia="ko-KR"/>
        </w:rPr>
        <w:t>있지</w:t>
      </w:r>
      <w:r w:rsidR="00714E4C" w:rsidRPr="00703550"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 w:rsidR="00714E4C" w:rsidRPr="00703550">
        <w:rPr>
          <w:rFonts w:hint="eastAsia"/>
          <w:bCs/>
          <w:color w:val="FF0000"/>
          <w:sz w:val="18"/>
          <w:szCs w:val="18"/>
          <w:lang w:eastAsia="ko-KR"/>
        </w:rPr>
        <w:t>않습니다</w:t>
      </w:r>
      <w:r w:rsidR="00714E4C" w:rsidRPr="00703550">
        <w:rPr>
          <w:rFonts w:hint="eastAsia"/>
          <w:bCs/>
          <w:color w:val="FF0000"/>
          <w:sz w:val="18"/>
          <w:szCs w:val="18"/>
          <w:lang w:eastAsia="ko-KR"/>
        </w:rPr>
        <w:t>.</w:t>
      </w:r>
      <w:r w:rsidR="0008767C">
        <w:rPr>
          <w:rFonts w:hint="eastAsia"/>
          <w:bCs/>
          <w:color w:val="FF0000"/>
          <w:sz w:val="18"/>
          <w:szCs w:val="18"/>
          <w:lang w:eastAsia="ko-KR"/>
        </w:rPr>
        <w:t xml:space="preserve"> </w:t>
      </w:r>
      <w:r w:rsidR="00714E4C">
        <w:rPr>
          <w:rFonts w:hint="eastAsia"/>
          <w:bCs/>
          <w:lang w:eastAsia="ko-KR"/>
        </w:rPr>
        <w:t xml:space="preserve"> </w:t>
      </w:r>
    </w:p>
    <w:p w14:paraId="017083BF" w14:textId="77777777" w:rsidR="00714E4C" w:rsidRPr="00E92F7F" w:rsidRDefault="00714E4C" w:rsidP="00714E4C">
      <w:pPr>
        <w:pStyle w:val="3"/>
        <w:rPr>
          <w:lang w:eastAsia="ko-KR"/>
        </w:rPr>
      </w:pPr>
      <w:bookmarkStart w:id="147" w:name="_Toc209012666"/>
      <w:bookmarkStart w:id="148" w:name="_Toc209094952"/>
      <w:r w:rsidRPr="00E92F7F">
        <w:rPr>
          <w:lang w:eastAsia="ko-KR"/>
        </w:rPr>
        <w:t>데이터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저장</w:t>
      </w:r>
      <w:r w:rsidRPr="00E92F7F">
        <w:rPr>
          <w:lang w:eastAsia="ko-KR"/>
        </w:rPr>
        <w:t>/</w:t>
      </w:r>
      <w:r w:rsidRPr="00E92F7F">
        <w:rPr>
          <w:lang w:eastAsia="ko-KR"/>
        </w:rPr>
        <w:t>불러오기</w:t>
      </w:r>
      <w:r w:rsidRPr="00E92F7F">
        <w:rPr>
          <w:lang w:eastAsia="ko-KR"/>
        </w:rPr>
        <w:t>:</w:t>
      </w:r>
      <w:bookmarkEnd w:id="147"/>
      <w:bookmarkEnd w:id="148"/>
    </w:p>
    <w:p w14:paraId="547AF939" w14:textId="77777777" w:rsidR="00714E4C" w:rsidRDefault="00714E4C" w:rsidP="00714E4C">
      <w:pPr>
        <w:numPr>
          <w:ilvl w:val="0"/>
          <w:numId w:val="27"/>
        </w:numPr>
        <w:rPr>
          <w:bCs/>
          <w:lang w:eastAsia="ko-KR"/>
        </w:rPr>
      </w:pPr>
      <w:r w:rsidRPr="00E92F7F">
        <w:rPr>
          <w:bCs/>
          <w:lang w:eastAsia="ko-KR"/>
        </w:rPr>
        <w:t>저장</w:t>
      </w:r>
      <w:r w:rsidRPr="00E92F7F">
        <w:rPr>
          <w:bCs/>
          <w:lang w:eastAsia="ko-KR"/>
        </w:rPr>
        <w:t>: "</w:t>
      </w:r>
      <w:r w:rsidRPr="00E92F7F">
        <w:rPr>
          <w:rFonts w:ascii="Segoe UI Emoji" w:hAnsi="Segoe UI Emoji" w:cs="Segoe UI Emoji"/>
          <w:bCs/>
          <w:lang w:eastAsia="ko-KR"/>
        </w:rPr>
        <w:t>💾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저장</w:t>
      </w:r>
      <w:r w:rsidRPr="00E92F7F">
        <w:rPr>
          <w:bCs/>
          <w:lang w:eastAsia="ko-KR"/>
        </w:rPr>
        <w:t xml:space="preserve">" </w:t>
      </w:r>
      <w:r w:rsidRPr="00E92F7F">
        <w:rPr>
          <w:bCs/>
          <w:lang w:eastAsia="ko-KR"/>
        </w:rPr>
        <w:t>버튼을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클릭하여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현재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테이블의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데이터를</w:t>
      </w:r>
      <w:r w:rsidRPr="00E92F7F">
        <w:rPr>
          <w:bCs/>
          <w:lang w:eastAsia="ko-KR"/>
        </w:rPr>
        <w:t xml:space="preserve"> JSON </w:t>
      </w:r>
      <w:r w:rsidRPr="00E92F7F">
        <w:rPr>
          <w:bCs/>
          <w:lang w:eastAsia="ko-KR"/>
        </w:rPr>
        <w:t>파일로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저장합니다</w:t>
      </w:r>
      <w:r w:rsidRPr="00E92F7F">
        <w:rPr>
          <w:bCs/>
          <w:lang w:eastAsia="ko-KR"/>
        </w:rPr>
        <w:t>.</w:t>
      </w:r>
    </w:p>
    <w:p w14:paraId="40DA84AB" w14:textId="4C981FDC" w:rsidR="006E20DE" w:rsidRDefault="006E20DE" w:rsidP="006E20DE">
      <w:pPr>
        <w:ind w:left="720"/>
        <w:rPr>
          <w:bCs/>
          <w:lang w:eastAsia="ko-KR"/>
        </w:rPr>
      </w:pPr>
      <w:r w:rsidRPr="006E20DE">
        <w:rPr>
          <w:bCs/>
          <w:lang w:eastAsia="ko-KR"/>
        </w:rPr>
        <w:drawing>
          <wp:inline distT="0" distB="0" distL="0" distR="0" wp14:anchorId="030B18E3" wp14:editId="70C93230">
            <wp:extent cx="5100452" cy="870826"/>
            <wp:effectExtent l="0" t="0" r="5080" b="5715"/>
            <wp:docPr id="14954200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20071" name=""/>
                    <pic:cNvPicPr/>
                  </pic:nvPicPr>
                  <pic:blipFill rotWithShape="1">
                    <a:blip r:embed="rId20"/>
                    <a:srcRect b="76912"/>
                    <a:stretch/>
                  </pic:blipFill>
                  <pic:spPr bwMode="auto">
                    <a:xfrm>
                      <a:off x="0" y="0"/>
                      <a:ext cx="5192316" cy="886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A3AB8" w14:textId="6E3FA92B" w:rsidR="0008767C" w:rsidRPr="00E92F7F" w:rsidRDefault="00D15E89" w:rsidP="0008767C">
      <w:pPr>
        <w:ind w:left="720"/>
        <w:rPr>
          <w:bCs/>
          <w:lang w:eastAsia="ko-KR"/>
        </w:rPr>
      </w:pPr>
      <w:r w:rsidRPr="00D15E89">
        <w:rPr>
          <w:bCs/>
          <w:lang w:eastAsia="ko-KR"/>
        </w:rPr>
        <w:lastRenderedPageBreak/>
        <w:drawing>
          <wp:inline distT="0" distB="0" distL="0" distR="0" wp14:anchorId="1B49D614" wp14:editId="35A39067">
            <wp:extent cx="5081233" cy="1537855"/>
            <wp:effectExtent l="0" t="0" r="5715" b="5715"/>
            <wp:docPr id="10043458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45876" name=""/>
                    <pic:cNvPicPr/>
                  </pic:nvPicPr>
                  <pic:blipFill rotWithShape="1">
                    <a:blip r:embed="rId21"/>
                    <a:srcRect t="18366" b="40707"/>
                    <a:stretch/>
                  </pic:blipFill>
                  <pic:spPr bwMode="auto">
                    <a:xfrm>
                      <a:off x="0" y="0"/>
                      <a:ext cx="5106006" cy="1545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7DA73" w14:textId="77777777" w:rsidR="00714E4C" w:rsidRDefault="00714E4C" w:rsidP="00714E4C">
      <w:pPr>
        <w:numPr>
          <w:ilvl w:val="0"/>
          <w:numId w:val="27"/>
        </w:numPr>
        <w:rPr>
          <w:bCs/>
          <w:lang w:eastAsia="ko-KR"/>
        </w:rPr>
      </w:pPr>
      <w:r w:rsidRPr="00E92F7F">
        <w:rPr>
          <w:bCs/>
          <w:lang w:eastAsia="ko-KR"/>
        </w:rPr>
        <w:t>불러오기</w:t>
      </w:r>
      <w:r w:rsidRPr="00E92F7F">
        <w:rPr>
          <w:bCs/>
          <w:lang w:eastAsia="ko-KR"/>
        </w:rPr>
        <w:t>: "</w:t>
      </w:r>
      <w:r w:rsidRPr="00E92F7F">
        <w:rPr>
          <w:rFonts w:ascii="Segoe UI Emoji" w:hAnsi="Segoe UI Emoji" w:cs="Segoe UI Emoji"/>
          <w:bCs/>
          <w:lang w:eastAsia="ko-KR"/>
        </w:rPr>
        <w:t>📁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불러오기</w:t>
      </w:r>
      <w:r w:rsidRPr="00E92F7F">
        <w:rPr>
          <w:bCs/>
          <w:lang w:eastAsia="ko-KR"/>
        </w:rPr>
        <w:t xml:space="preserve">" </w:t>
      </w:r>
      <w:r w:rsidRPr="00E92F7F">
        <w:rPr>
          <w:bCs/>
          <w:lang w:eastAsia="ko-KR"/>
        </w:rPr>
        <w:t>버튼을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클릭하여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이전에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저장한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파일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목록에서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원하는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파일을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선택해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데이터를</w:t>
      </w:r>
      <w:r w:rsidRPr="00E92F7F">
        <w:rPr>
          <w:bCs/>
          <w:lang w:eastAsia="ko-KR"/>
        </w:rPr>
        <w:t xml:space="preserve"> </w:t>
      </w:r>
      <w:r w:rsidRPr="00E92F7F">
        <w:rPr>
          <w:bCs/>
          <w:lang w:eastAsia="ko-KR"/>
        </w:rPr>
        <w:t>복원합니다</w:t>
      </w:r>
      <w:r w:rsidRPr="00E92F7F">
        <w:rPr>
          <w:bCs/>
          <w:lang w:eastAsia="ko-KR"/>
        </w:rPr>
        <w:t>.</w:t>
      </w:r>
    </w:p>
    <w:p w14:paraId="2F9C1B69" w14:textId="32ED0ED4" w:rsidR="006E20DE" w:rsidRDefault="00534405" w:rsidP="006E20DE">
      <w:pPr>
        <w:ind w:left="720"/>
        <w:rPr>
          <w:bCs/>
          <w:lang w:eastAsia="ko-KR"/>
        </w:rPr>
      </w:pPr>
      <w:r w:rsidRPr="00534405">
        <w:rPr>
          <w:bCs/>
          <w:lang w:eastAsia="ko-KR"/>
        </w:rPr>
        <w:drawing>
          <wp:inline distT="0" distB="0" distL="0" distR="0" wp14:anchorId="4B5EB9A6" wp14:editId="1D7DA9A7">
            <wp:extent cx="5124203" cy="889793"/>
            <wp:effectExtent l="0" t="0" r="635" b="5715"/>
            <wp:docPr id="18944288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28899" name=""/>
                    <pic:cNvPicPr/>
                  </pic:nvPicPr>
                  <pic:blipFill rotWithShape="1">
                    <a:blip r:embed="rId22"/>
                    <a:srcRect b="76518"/>
                    <a:stretch/>
                  </pic:blipFill>
                  <pic:spPr bwMode="auto">
                    <a:xfrm>
                      <a:off x="0" y="0"/>
                      <a:ext cx="5224045" cy="907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C0F29" w14:textId="50331AFD" w:rsidR="00534405" w:rsidRPr="00E92F7F" w:rsidRDefault="0087076F" w:rsidP="006E20DE">
      <w:pPr>
        <w:ind w:left="720"/>
        <w:rPr>
          <w:bCs/>
          <w:lang w:eastAsia="ko-KR"/>
        </w:rPr>
      </w:pPr>
      <w:r w:rsidRPr="0087076F">
        <w:rPr>
          <w:bCs/>
          <w:lang w:eastAsia="ko-KR"/>
        </w:rPr>
        <w:drawing>
          <wp:inline distT="0" distB="0" distL="0" distR="0" wp14:anchorId="539F4329" wp14:editId="6E00759C">
            <wp:extent cx="5165766" cy="3820062"/>
            <wp:effectExtent l="0" t="0" r="0" b="9525"/>
            <wp:docPr id="4873242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24277" name=""/>
                    <pic:cNvPicPr/>
                  </pic:nvPicPr>
                  <pic:blipFill rotWithShape="1">
                    <a:blip r:embed="rId23"/>
                    <a:srcRect/>
                    <a:stretch/>
                  </pic:blipFill>
                  <pic:spPr bwMode="auto">
                    <a:xfrm>
                      <a:off x="0" y="0"/>
                      <a:ext cx="5184343" cy="383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92EED" w14:textId="77777777" w:rsidR="0078316D" w:rsidRDefault="0078316D">
      <w:pPr>
        <w:widowControl/>
        <w:spacing w:after="0"/>
        <w:jc w:val="left"/>
        <w:rPr>
          <w:b/>
          <w:lang w:eastAsia="ko-KR"/>
        </w:rPr>
      </w:pPr>
      <w:bookmarkStart w:id="149" w:name="_Toc209012667"/>
      <w:bookmarkStart w:id="150" w:name="_Toc209094953"/>
      <w:r>
        <w:rPr>
          <w:lang w:eastAsia="ko-KR"/>
        </w:rPr>
        <w:br w:type="page"/>
      </w:r>
    </w:p>
    <w:p w14:paraId="04442B73" w14:textId="566AF300" w:rsidR="00714E4C" w:rsidRDefault="00714E4C" w:rsidP="00714E4C">
      <w:pPr>
        <w:pStyle w:val="3"/>
        <w:rPr>
          <w:lang w:eastAsia="ko-KR"/>
        </w:rPr>
      </w:pPr>
      <w:r w:rsidRPr="00E92F7F">
        <w:rPr>
          <w:lang w:eastAsia="ko-KR"/>
        </w:rPr>
        <w:lastRenderedPageBreak/>
        <w:t>주식</w:t>
      </w:r>
      <w:r w:rsidRPr="00E92F7F">
        <w:rPr>
          <w:lang w:eastAsia="ko-KR"/>
        </w:rPr>
        <w:t xml:space="preserve"> </w:t>
      </w:r>
      <w:r w:rsidRPr="00E92F7F">
        <w:rPr>
          <w:lang w:eastAsia="ko-KR"/>
        </w:rPr>
        <w:t>삭제</w:t>
      </w:r>
      <w:r w:rsidRPr="00E92F7F">
        <w:rPr>
          <w:lang w:eastAsia="ko-KR"/>
        </w:rPr>
        <w:t>:</w:t>
      </w:r>
      <w:bookmarkEnd w:id="149"/>
      <w:bookmarkEnd w:id="150"/>
      <w:r w:rsidRPr="00E92F7F">
        <w:rPr>
          <w:lang w:eastAsia="ko-KR"/>
        </w:rPr>
        <w:t xml:space="preserve"> </w:t>
      </w:r>
    </w:p>
    <w:p w14:paraId="4AE90C17" w14:textId="390AAD1B" w:rsidR="00714E4C" w:rsidRDefault="00714E4C" w:rsidP="00714E4C">
      <w:pPr>
        <w:pStyle w:val="af2"/>
        <w:numPr>
          <w:ilvl w:val="0"/>
          <w:numId w:val="27"/>
        </w:numPr>
        <w:rPr>
          <w:bCs/>
          <w:lang w:eastAsia="ko-KR"/>
        </w:rPr>
      </w:pPr>
      <w:r w:rsidRPr="00714E4C">
        <w:rPr>
          <w:bCs/>
          <w:lang w:eastAsia="ko-KR"/>
        </w:rPr>
        <w:t>테이블의</w:t>
      </w:r>
      <w:r w:rsidRPr="00714E4C">
        <w:rPr>
          <w:bCs/>
          <w:lang w:eastAsia="ko-KR"/>
        </w:rPr>
        <w:t xml:space="preserve"> "</w:t>
      </w:r>
      <w:r w:rsidRPr="00714E4C">
        <w:rPr>
          <w:bCs/>
          <w:lang w:eastAsia="ko-KR"/>
        </w:rPr>
        <w:t>삭제</w:t>
      </w:r>
      <w:r w:rsidRPr="00714E4C">
        <w:rPr>
          <w:bCs/>
          <w:lang w:eastAsia="ko-KR"/>
        </w:rPr>
        <w:t xml:space="preserve">" </w:t>
      </w:r>
      <w:r w:rsidRPr="00714E4C">
        <w:rPr>
          <w:bCs/>
          <w:lang w:eastAsia="ko-KR"/>
        </w:rPr>
        <w:t>버튼을</w:t>
      </w:r>
      <w:r w:rsidRPr="00714E4C">
        <w:rPr>
          <w:bCs/>
          <w:lang w:eastAsia="ko-KR"/>
        </w:rPr>
        <w:t xml:space="preserve"> </w:t>
      </w:r>
      <w:r w:rsidRPr="00714E4C">
        <w:rPr>
          <w:bCs/>
          <w:lang w:eastAsia="ko-KR"/>
        </w:rPr>
        <w:t>클릭하여</w:t>
      </w:r>
      <w:r w:rsidRPr="00714E4C">
        <w:rPr>
          <w:bCs/>
          <w:lang w:eastAsia="ko-KR"/>
        </w:rPr>
        <w:t xml:space="preserve"> </w:t>
      </w:r>
      <w:r w:rsidRPr="00714E4C">
        <w:rPr>
          <w:bCs/>
          <w:lang w:eastAsia="ko-KR"/>
        </w:rPr>
        <w:t>해당</w:t>
      </w:r>
      <w:r w:rsidRPr="00714E4C">
        <w:rPr>
          <w:bCs/>
          <w:lang w:eastAsia="ko-KR"/>
        </w:rPr>
        <w:t xml:space="preserve"> </w:t>
      </w:r>
      <w:r w:rsidRPr="00714E4C">
        <w:rPr>
          <w:bCs/>
          <w:lang w:eastAsia="ko-KR"/>
        </w:rPr>
        <w:t>주식</w:t>
      </w:r>
      <w:r w:rsidRPr="00714E4C">
        <w:rPr>
          <w:bCs/>
          <w:lang w:eastAsia="ko-KR"/>
        </w:rPr>
        <w:t xml:space="preserve"> </w:t>
      </w:r>
      <w:r w:rsidRPr="00714E4C">
        <w:rPr>
          <w:bCs/>
          <w:lang w:eastAsia="ko-KR"/>
        </w:rPr>
        <w:t>항목을</w:t>
      </w:r>
      <w:r w:rsidRPr="00714E4C">
        <w:rPr>
          <w:bCs/>
          <w:lang w:eastAsia="ko-KR"/>
        </w:rPr>
        <w:t xml:space="preserve"> </w:t>
      </w:r>
      <w:r w:rsidRPr="00714E4C">
        <w:rPr>
          <w:bCs/>
          <w:lang w:eastAsia="ko-KR"/>
        </w:rPr>
        <w:t>삭제할</w:t>
      </w:r>
      <w:r w:rsidRPr="00714E4C">
        <w:rPr>
          <w:bCs/>
          <w:lang w:eastAsia="ko-KR"/>
        </w:rPr>
        <w:t xml:space="preserve"> </w:t>
      </w:r>
      <w:r w:rsidRPr="00714E4C">
        <w:rPr>
          <w:bCs/>
          <w:lang w:eastAsia="ko-KR"/>
        </w:rPr>
        <w:t>수</w:t>
      </w:r>
      <w:r w:rsidRPr="00714E4C">
        <w:rPr>
          <w:bCs/>
          <w:lang w:eastAsia="ko-KR"/>
        </w:rPr>
        <w:t xml:space="preserve"> </w:t>
      </w:r>
      <w:r w:rsidRPr="00714E4C">
        <w:rPr>
          <w:bCs/>
          <w:lang w:eastAsia="ko-KR"/>
        </w:rPr>
        <w:t>있습니다</w:t>
      </w:r>
      <w:r w:rsidRPr="00714E4C">
        <w:rPr>
          <w:bCs/>
          <w:lang w:eastAsia="ko-KR"/>
        </w:rPr>
        <w:t>.</w:t>
      </w:r>
    </w:p>
    <w:p w14:paraId="35F1213C" w14:textId="2AD3B788" w:rsidR="006F3E2C" w:rsidRDefault="00A7173D" w:rsidP="006F3E2C">
      <w:pPr>
        <w:pStyle w:val="af2"/>
        <w:rPr>
          <w:bCs/>
          <w:lang w:eastAsia="ko-KR"/>
        </w:rPr>
      </w:pPr>
      <w:r w:rsidRPr="00A7173D">
        <w:rPr>
          <w:bCs/>
          <w:lang w:eastAsia="ko-KR"/>
        </w:rPr>
        <w:drawing>
          <wp:inline distT="0" distB="0" distL="0" distR="0" wp14:anchorId="1734B7AC" wp14:editId="5D8AA8A9">
            <wp:extent cx="5112327" cy="1532452"/>
            <wp:effectExtent l="0" t="0" r="0" b="0"/>
            <wp:docPr id="1123809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0966" name=""/>
                    <pic:cNvPicPr/>
                  </pic:nvPicPr>
                  <pic:blipFill rotWithShape="1">
                    <a:blip r:embed="rId24"/>
                    <a:srcRect b="53420"/>
                    <a:stretch/>
                  </pic:blipFill>
                  <pic:spPr bwMode="auto">
                    <a:xfrm>
                      <a:off x="0" y="0"/>
                      <a:ext cx="5139352" cy="1540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7F663" w14:textId="77777777" w:rsidR="009065FE" w:rsidRDefault="009065FE" w:rsidP="006F3E2C">
      <w:pPr>
        <w:pStyle w:val="af2"/>
        <w:rPr>
          <w:bCs/>
          <w:lang w:eastAsia="ko-KR"/>
        </w:rPr>
      </w:pPr>
    </w:p>
    <w:p w14:paraId="4BA5045E" w14:textId="001CBB78" w:rsidR="00FA7727" w:rsidRDefault="009065FE" w:rsidP="006F3E2C">
      <w:pPr>
        <w:pStyle w:val="af2"/>
        <w:rPr>
          <w:bCs/>
          <w:lang w:eastAsia="ko-KR"/>
        </w:rPr>
      </w:pPr>
      <w:r w:rsidRPr="009065FE">
        <w:rPr>
          <w:bCs/>
          <w:lang w:eastAsia="ko-KR"/>
        </w:rPr>
        <w:drawing>
          <wp:inline distT="0" distB="0" distL="0" distR="0" wp14:anchorId="6950A184" wp14:editId="3537AD03">
            <wp:extent cx="5100452" cy="1608841"/>
            <wp:effectExtent l="0" t="0" r="5080" b="0"/>
            <wp:docPr id="13066715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71566" name=""/>
                    <pic:cNvPicPr/>
                  </pic:nvPicPr>
                  <pic:blipFill rotWithShape="1">
                    <a:blip r:embed="rId25"/>
                    <a:srcRect l="2522" r="3360" b="53875"/>
                    <a:stretch/>
                  </pic:blipFill>
                  <pic:spPr bwMode="auto">
                    <a:xfrm>
                      <a:off x="0" y="0"/>
                      <a:ext cx="5113764" cy="161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37A11" w14:textId="77777777" w:rsidR="0078316D" w:rsidRDefault="0078316D" w:rsidP="006F3E2C">
      <w:pPr>
        <w:pStyle w:val="af2"/>
        <w:rPr>
          <w:bCs/>
          <w:lang w:eastAsia="ko-KR"/>
        </w:rPr>
      </w:pPr>
    </w:p>
    <w:p w14:paraId="6B5FAB4A" w14:textId="2B68FCFB" w:rsidR="009065FE" w:rsidRPr="00714E4C" w:rsidRDefault="0078316D" w:rsidP="006F3E2C">
      <w:pPr>
        <w:pStyle w:val="af2"/>
        <w:rPr>
          <w:bCs/>
          <w:lang w:eastAsia="ko-KR"/>
        </w:rPr>
      </w:pPr>
      <w:r w:rsidRPr="0078316D">
        <w:rPr>
          <w:bCs/>
          <w:lang w:eastAsia="ko-KR"/>
        </w:rPr>
        <w:drawing>
          <wp:inline distT="0" distB="0" distL="0" distR="0" wp14:anchorId="75BDE6FF" wp14:editId="72021EF8">
            <wp:extent cx="5099650" cy="1472540"/>
            <wp:effectExtent l="0" t="0" r="6350" b="0"/>
            <wp:docPr id="1530182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8272" name=""/>
                    <pic:cNvPicPr/>
                  </pic:nvPicPr>
                  <pic:blipFill rotWithShape="1">
                    <a:blip r:embed="rId26"/>
                    <a:srcRect b="55137"/>
                    <a:stretch/>
                  </pic:blipFill>
                  <pic:spPr bwMode="auto">
                    <a:xfrm>
                      <a:off x="0" y="0"/>
                      <a:ext cx="5111604" cy="1475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CB463" w14:textId="7D8F8795" w:rsidR="00714E4C" w:rsidRDefault="00714E4C" w:rsidP="00714E4C">
      <w:pPr>
        <w:pStyle w:val="2"/>
        <w:rPr>
          <w:lang w:eastAsia="ko-KR"/>
        </w:rPr>
      </w:pPr>
      <w:bookmarkStart w:id="151" w:name="_Toc209094954"/>
      <w:r w:rsidRPr="00714E4C">
        <w:rPr>
          <w:lang w:eastAsia="ko-KR"/>
        </w:rPr>
        <w:t>정보</w:t>
      </w:r>
      <w:r w:rsidRPr="00714E4C">
        <w:rPr>
          <w:lang w:eastAsia="ko-KR"/>
        </w:rPr>
        <w:t xml:space="preserve"> </w:t>
      </w:r>
      <w:r w:rsidRPr="00714E4C">
        <w:rPr>
          <w:lang w:eastAsia="ko-KR"/>
        </w:rPr>
        <w:t>해석</w:t>
      </w:r>
      <w:r w:rsidRPr="00714E4C">
        <w:rPr>
          <w:lang w:eastAsia="ko-KR"/>
        </w:rPr>
        <w:t xml:space="preserve"> </w:t>
      </w:r>
      <w:r w:rsidRPr="00714E4C">
        <w:rPr>
          <w:lang w:eastAsia="ko-KR"/>
        </w:rPr>
        <w:t>방법</w:t>
      </w:r>
      <w:bookmarkEnd w:id="151"/>
    </w:p>
    <w:p w14:paraId="059B4F7C" w14:textId="6145E981" w:rsidR="00714E4C" w:rsidRDefault="00714E4C" w:rsidP="00714E4C">
      <w:pPr>
        <w:pStyle w:val="3"/>
        <w:rPr>
          <w:lang w:eastAsia="ko-KR"/>
        </w:rPr>
      </w:pPr>
      <w:bookmarkStart w:id="152" w:name="_Toc209094955"/>
      <w:r>
        <w:rPr>
          <w:rFonts w:hint="eastAsia"/>
          <w:lang w:eastAsia="ko-KR"/>
        </w:rPr>
        <w:t>테이블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컬럼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</w:t>
      </w:r>
      <w:bookmarkEnd w:id="152"/>
    </w:p>
    <w:p w14:paraId="3244F7ED" w14:textId="77777777" w:rsidR="00714E4C" w:rsidRDefault="00714E4C" w:rsidP="00714E4C">
      <w:pPr>
        <w:pStyle w:val="af2"/>
        <w:numPr>
          <w:ilvl w:val="0"/>
          <w:numId w:val="34"/>
        </w:numPr>
        <w:rPr>
          <w:lang w:eastAsia="ko-KR"/>
        </w:rPr>
      </w:pPr>
      <w:r>
        <w:rPr>
          <w:rFonts w:hint="eastAsia"/>
          <w:lang w:eastAsia="ko-KR"/>
        </w:rPr>
        <w:t>주식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이름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등록한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주식명</w:t>
      </w:r>
      <w:proofErr w:type="spellEnd"/>
    </w:p>
    <w:p w14:paraId="1AE81B90" w14:textId="77777777" w:rsidR="00714E4C" w:rsidRDefault="00714E4C" w:rsidP="00714E4C">
      <w:pPr>
        <w:pStyle w:val="af2"/>
        <w:numPr>
          <w:ilvl w:val="0"/>
          <w:numId w:val="34"/>
        </w:numPr>
        <w:rPr>
          <w:lang w:eastAsia="ko-KR"/>
        </w:rPr>
      </w:pPr>
      <w:r>
        <w:rPr>
          <w:rFonts w:hint="eastAsia"/>
          <w:lang w:eastAsia="ko-KR"/>
        </w:rPr>
        <w:t>매입가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최초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구매한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가격</w:t>
      </w:r>
    </w:p>
    <w:p w14:paraId="55761C55" w14:textId="77777777" w:rsidR="00714E4C" w:rsidRDefault="00714E4C" w:rsidP="00714E4C">
      <w:pPr>
        <w:pStyle w:val="af2"/>
        <w:numPr>
          <w:ilvl w:val="0"/>
          <w:numId w:val="34"/>
        </w:numPr>
        <w:rPr>
          <w:lang w:eastAsia="ko-KR"/>
        </w:rPr>
      </w:pPr>
      <w:r>
        <w:rPr>
          <w:rFonts w:hint="eastAsia"/>
          <w:lang w:eastAsia="ko-KR"/>
        </w:rPr>
        <w:t>현재가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현재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가격</w:t>
      </w:r>
      <w:r>
        <w:rPr>
          <w:rFonts w:hint="eastAsia"/>
          <w:lang w:eastAsia="ko-KR"/>
        </w:rPr>
        <w:t xml:space="preserve"> (</w:t>
      </w:r>
      <w:r>
        <w:rPr>
          <w:rFonts w:hint="eastAsia"/>
          <w:lang w:eastAsia="ko-KR"/>
        </w:rPr>
        <w:t>실시간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수동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업데이트</w:t>
      </w:r>
      <w:r>
        <w:rPr>
          <w:rFonts w:hint="eastAsia"/>
          <w:lang w:eastAsia="ko-KR"/>
        </w:rPr>
        <w:t>)</w:t>
      </w:r>
    </w:p>
    <w:p w14:paraId="2F29CB7C" w14:textId="77777777" w:rsidR="00714E4C" w:rsidRDefault="00714E4C" w:rsidP="00714E4C">
      <w:pPr>
        <w:pStyle w:val="af2"/>
        <w:numPr>
          <w:ilvl w:val="0"/>
          <w:numId w:val="34"/>
        </w:numPr>
        <w:rPr>
          <w:lang w:eastAsia="ko-KR"/>
        </w:rPr>
      </w:pPr>
      <w:r>
        <w:rPr>
          <w:rFonts w:hint="eastAsia"/>
          <w:lang w:eastAsia="ko-KR"/>
        </w:rPr>
        <w:t>고점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매입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기록된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최고가</w:t>
      </w:r>
    </w:p>
    <w:p w14:paraId="71702F62" w14:textId="77777777" w:rsidR="00714E4C" w:rsidRDefault="00714E4C" w:rsidP="00714E4C">
      <w:pPr>
        <w:pStyle w:val="af2"/>
        <w:numPr>
          <w:ilvl w:val="0"/>
          <w:numId w:val="34"/>
        </w:numPr>
        <w:rPr>
          <w:lang w:eastAsia="ko-KR"/>
        </w:rPr>
      </w:pPr>
      <w:r>
        <w:rPr>
          <w:rFonts w:hint="eastAsia"/>
          <w:lang w:eastAsia="ko-KR"/>
        </w:rPr>
        <w:t>매도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고점의</w:t>
      </w:r>
      <w:r>
        <w:rPr>
          <w:rFonts w:hint="eastAsia"/>
          <w:lang w:eastAsia="ko-KR"/>
        </w:rPr>
        <w:t xml:space="preserve"> -8% </w:t>
      </w:r>
      <w:r>
        <w:rPr>
          <w:rFonts w:hint="eastAsia"/>
          <w:lang w:eastAsia="ko-KR"/>
        </w:rPr>
        <w:t>가격</w:t>
      </w:r>
      <w:r>
        <w:rPr>
          <w:rFonts w:hint="eastAsia"/>
          <w:lang w:eastAsia="ko-KR"/>
        </w:rPr>
        <w:t xml:space="preserve"> (</w:t>
      </w:r>
      <w:proofErr w:type="spellStart"/>
      <w:r>
        <w:rPr>
          <w:rFonts w:hint="eastAsia"/>
          <w:lang w:eastAsia="ko-KR"/>
        </w:rPr>
        <w:t>손절</w:t>
      </w:r>
      <w:proofErr w:type="spellEnd"/>
      <w:r>
        <w:rPr>
          <w:rFonts w:hint="eastAsia"/>
          <w:lang w:eastAsia="ko-KR"/>
        </w:rPr>
        <w:t>/</w:t>
      </w:r>
      <w:proofErr w:type="spellStart"/>
      <w:r>
        <w:rPr>
          <w:rFonts w:hint="eastAsia"/>
          <w:lang w:eastAsia="ko-KR"/>
        </w:rPr>
        <w:t>익절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</w:t>
      </w:r>
      <w:r>
        <w:rPr>
          <w:rFonts w:hint="eastAsia"/>
          <w:lang w:eastAsia="ko-KR"/>
        </w:rPr>
        <w:t>)</w:t>
      </w:r>
    </w:p>
    <w:p w14:paraId="77D6AC8C" w14:textId="77777777" w:rsidR="00714E4C" w:rsidRDefault="00714E4C" w:rsidP="00714E4C">
      <w:pPr>
        <w:pStyle w:val="af2"/>
        <w:numPr>
          <w:ilvl w:val="0"/>
          <w:numId w:val="34"/>
        </w:numPr>
        <w:rPr>
          <w:lang w:eastAsia="ko-KR"/>
        </w:rPr>
      </w:pPr>
      <w:r>
        <w:rPr>
          <w:rFonts w:hint="eastAsia"/>
          <w:lang w:eastAsia="ko-KR"/>
        </w:rPr>
        <w:t>추가매수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고점의</w:t>
      </w:r>
      <w:r>
        <w:rPr>
          <w:rFonts w:hint="eastAsia"/>
          <w:lang w:eastAsia="ko-KR"/>
        </w:rPr>
        <w:t xml:space="preserve"> -5% </w:t>
      </w:r>
      <w:r>
        <w:rPr>
          <w:rFonts w:hint="eastAsia"/>
          <w:lang w:eastAsia="ko-KR"/>
        </w:rPr>
        <w:t>가격</w:t>
      </w:r>
      <w:r>
        <w:rPr>
          <w:rFonts w:hint="eastAsia"/>
          <w:lang w:eastAsia="ko-KR"/>
        </w:rPr>
        <w:t xml:space="preserve"> (</w:t>
      </w:r>
      <w:r>
        <w:rPr>
          <w:rFonts w:hint="eastAsia"/>
          <w:lang w:eastAsia="ko-KR"/>
        </w:rPr>
        <w:t>추가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</w:t>
      </w:r>
      <w:r>
        <w:rPr>
          <w:rFonts w:hint="eastAsia"/>
          <w:lang w:eastAsia="ko-KR"/>
        </w:rPr>
        <w:t>)</w:t>
      </w:r>
    </w:p>
    <w:p w14:paraId="01A67112" w14:textId="77777777" w:rsidR="00714E4C" w:rsidRDefault="00714E4C" w:rsidP="00714E4C">
      <w:pPr>
        <w:pStyle w:val="af2"/>
        <w:numPr>
          <w:ilvl w:val="0"/>
          <w:numId w:val="34"/>
        </w:numPr>
        <w:rPr>
          <w:lang w:eastAsia="ko-KR"/>
        </w:rPr>
      </w:pPr>
      <w:r>
        <w:rPr>
          <w:rFonts w:hint="eastAsia"/>
          <w:lang w:eastAsia="ko-KR"/>
        </w:rPr>
        <w:t>손익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매입가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수익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손실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</w:p>
    <w:p w14:paraId="694C7CE7" w14:textId="77777777" w:rsidR="00714E4C" w:rsidRDefault="00714E4C" w:rsidP="00714E4C">
      <w:pPr>
        <w:pStyle w:val="af2"/>
        <w:numPr>
          <w:ilvl w:val="0"/>
          <w:numId w:val="34"/>
        </w:numPr>
        <w:rPr>
          <w:lang w:eastAsia="ko-KR"/>
        </w:rPr>
      </w:pPr>
      <w:r>
        <w:rPr>
          <w:rFonts w:hint="eastAsia"/>
          <w:lang w:eastAsia="ko-KR"/>
        </w:rPr>
        <w:t>의견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현재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상황에서의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권장사항</w:t>
      </w:r>
    </w:p>
    <w:p w14:paraId="340F740C" w14:textId="4A58D5FB" w:rsidR="00714E4C" w:rsidRDefault="00714E4C" w:rsidP="00714E4C">
      <w:pPr>
        <w:pStyle w:val="af2"/>
        <w:numPr>
          <w:ilvl w:val="0"/>
          <w:numId w:val="34"/>
        </w:numPr>
        <w:rPr>
          <w:lang w:eastAsia="ko-KR"/>
        </w:rPr>
      </w:pPr>
      <w:r>
        <w:rPr>
          <w:rFonts w:hint="eastAsia"/>
          <w:lang w:eastAsia="ko-KR"/>
        </w:rPr>
        <w:t>행동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최종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행동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지침</w:t>
      </w:r>
    </w:p>
    <w:p w14:paraId="6F8926F1" w14:textId="35A44702" w:rsidR="00714E4C" w:rsidRDefault="00714E4C" w:rsidP="00714E4C">
      <w:pPr>
        <w:pStyle w:val="3"/>
        <w:rPr>
          <w:lang w:eastAsia="ko-KR"/>
        </w:rPr>
      </w:pPr>
      <w:bookmarkStart w:id="153" w:name="_Toc209094956"/>
      <w:r>
        <w:rPr>
          <w:rFonts w:hint="eastAsia"/>
          <w:lang w:eastAsia="ko-KR"/>
        </w:rPr>
        <w:lastRenderedPageBreak/>
        <w:t>색상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  <w:bookmarkEnd w:id="153"/>
    </w:p>
    <w:p w14:paraId="7BA7CE61" w14:textId="77777777" w:rsidR="00714E4C" w:rsidRDefault="00714E4C" w:rsidP="00714E4C">
      <w:pPr>
        <w:pStyle w:val="af2"/>
        <w:numPr>
          <w:ilvl w:val="0"/>
          <w:numId w:val="35"/>
        </w:numPr>
        <w:spacing w:after="0"/>
        <w:rPr>
          <w:lang w:eastAsia="ko-KR"/>
        </w:rPr>
      </w:pPr>
      <w:r w:rsidRPr="00714E4C">
        <w:rPr>
          <w:rFonts w:ascii="Segoe UI Emoji" w:hAnsi="Segoe UI Emoji" w:cs="Segoe UI Emoji"/>
          <w:lang w:eastAsia="ko-KR"/>
        </w:rPr>
        <w:t>🟢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녹색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이익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매수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</w:p>
    <w:p w14:paraId="6FA54F8E" w14:textId="77777777" w:rsidR="00714E4C" w:rsidRDefault="00714E4C" w:rsidP="00714E4C">
      <w:pPr>
        <w:pStyle w:val="af2"/>
        <w:numPr>
          <w:ilvl w:val="0"/>
          <w:numId w:val="35"/>
        </w:numPr>
        <w:spacing w:after="0"/>
        <w:rPr>
          <w:lang w:eastAsia="ko-KR"/>
        </w:rPr>
      </w:pPr>
      <w:r w:rsidRPr="00714E4C">
        <w:rPr>
          <w:rFonts w:ascii="Segoe UI Emoji" w:hAnsi="Segoe UI Emoji" w:cs="Segoe UI Emoji"/>
          <w:lang w:eastAsia="ko-KR"/>
        </w:rPr>
        <w:t>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빨간색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손해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매도</w:t>
      </w:r>
      <w:r>
        <w:rPr>
          <w:rFonts w:hint="eastAsia"/>
          <w:lang w:eastAsia="ko-KR"/>
        </w:rPr>
        <w:t xml:space="preserve">, </w:t>
      </w:r>
      <w:proofErr w:type="spellStart"/>
      <w:r>
        <w:rPr>
          <w:rFonts w:hint="eastAsia"/>
          <w:lang w:eastAsia="ko-KR"/>
        </w:rPr>
        <w:t>손절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</w:p>
    <w:p w14:paraId="33E9DF37" w14:textId="77777777" w:rsidR="00714E4C" w:rsidRDefault="00714E4C" w:rsidP="00714E4C">
      <w:pPr>
        <w:pStyle w:val="af2"/>
        <w:numPr>
          <w:ilvl w:val="0"/>
          <w:numId w:val="35"/>
        </w:numPr>
        <w:spacing w:after="0"/>
        <w:rPr>
          <w:lang w:eastAsia="ko-KR"/>
        </w:rPr>
      </w:pPr>
      <w:r w:rsidRPr="00714E4C">
        <w:rPr>
          <w:rFonts w:ascii="Segoe UI Emoji" w:hAnsi="Segoe UI Emoji" w:cs="Segoe UI Emoji"/>
          <w:lang w:eastAsia="ko-KR"/>
        </w:rPr>
        <w:t>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주황색</w:t>
      </w:r>
      <w:r>
        <w:rPr>
          <w:rFonts w:hint="eastAsia"/>
          <w:lang w:eastAsia="ko-KR"/>
        </w:rPr>
        <w:t xml:space="preserve">: </w:t>
      </w:r>
      <w:proofErr w:type="spellStart"/>
      <w:r>
        <w:rPr>
          <w:rFonts w:hint="eastAsia"/>
          <w:lang w:eastAsia="ko-KR"/>
        </w:rPr>
        <w:t>익절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</w:p>
    <w:p w14:paraId="2E2518B9" w14:textId="77777777" w:rsidR="00714E4C" w:rsidRDefault="00714E4C" w:rsidP="00714E4C">
      <w:pPr>
        <w:pStyle w:val="af2"/>
        <w:numPr>
          <w:ilvl w:val="0"/>
          <w:numId w:val="35"/>
        </w:numPr>
        <w:spacing w:after="0"/>
        <w:rPr>
          <w:lang w:eastAsia="ko-KR"/>
        </w:rPr>
      </w:pPr>
      <w:r w:rsidRPr="00714E4C">
        <w:rPr>
          <w:rFonts w:ascii="Segoe UI Emoji" w:hAnsi="Segoe UI Emoji" w:cs="Segoe UI Emoji"/>
          <w:lang w:eastAsia="ko-KR"/>
        </w:rPr>
        <w:t>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파란색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추가매수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</w:p>
    <w:p w14:paraId="60323F95" w14:textId="77777777" w:rsidR="00714E4C" w:rsidRDefault="00714E4C" w:rsidP="00714E4C">
      <w:pPr>
        <w:pStyle w:val="af2"/>
        <w:numPr>
          <w:ilvl w:val="0"/>
          <w:numId w:val="35"/>
        </w:numPr>
        <w:spacing w:after="0"/>
        <w:rPr>
          <w:lang w:eastAsia="ko-KR"/>
        </w:rPr>
      </w:pPr>
      <w:r w:rsidRPr="00714E4C">
        <w:rPr>
          <w:rFonts w:ascii="Segoe UI Emoji" w:hAnsi="Segoe UI Emoji" w:cs="Segoe UI Emoji"/>
          <w:lang w:eastAsia="ko-KR"/>
        </w:rPr>
        <w:t>🟣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보라색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고점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</w:p>
    <w:p w14:paraId="50980C06" w14:textId="26420121" w:rsidR="00714E4C" w:rsidRDefault="00714E4C" w:rsidP="00714E4C">
      <w:pPr>
        <w:pStyle w:val="af2"/>
        <w:numPr>
          <w:ilvl w:val="0"/>
          <w:numId w:val="35"/>
        </w:numPr>
        <w:rPr>
          <w:lang w:eastAsia="ko-KR"/>
        </w:rPr>
      </w:pPr>
      <w:r w:rsidRPr="00714E4C">
        <w:rPr>
          <w:rFonts w:ascii="Segoe UI Emoji" w:hAnsi="Segoe UI Emoji" w:cs="Segoe UI Emoji"/>
          <w:lang w:eastAsia="ko-KR"/>
        </w:rPr>
        <w:t>⚫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회색</w:t>
      </w:r>
      <w:r>
        <w:rPr>
          <w:lang w:eastAsia="ko-KR"/>
        </w:rPr>
        <w:t xml:space="preserve">: </w:t>
      </w:r>
      <w:r>
        <w:rPr>
          <w:rFonts w:hint="eastAsia"/>
          <w:lang w:eastAsia="ko-KR"/>
        </w:rPr>
        <w:t>중립</w:t>
      </w:r>
      <w:r>
        <w:rPr>
          <w:lang w:eastAsia="ko-KR"/>
        </w:rPr>
        <w:t xml:space="preserve">, </w:t>
      </w:r>
      <w:r>
        <w:rPr>
          <w:rFonts w:hint="eastAsia"/>
          <w:lang w:eastAsia="ko-KR"/>
        </w:rPr>
        <w:t>기다림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관련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정보</w:t>
      </w:r>
    </w:p>
    <w:p w14:paraId="741223D0" w14:textId="7A44E460" w:rsidR="00714E4C" w:rsidRDefault="00714E4C" w:rsidP="00714E4C">
      <w:pPr>
        <w:pStyle w:val="3"/>
        <w:rPr>
          <w:lang w:eastAsia="ko-KR"/>
        </w:rPr>
      </w:pPr>
      <w:bookmarkStart w:id="154" w:name="_Toc209094957"/>
      <w:r>
        <w:rPr>
          <w:rFonts w:hint="eastAsia"/>
          <w:lang w:eastAsia="ko-KR"/>
        </w:rPr>
        <w:t>투자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의사결정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가이드</w:t>
      </w:r>
      <w:bookmarkEnd w:id="154"/>
    </w:p>
    <w:p w14:paraId="2784BACD" w14:textId="4ABB0B55" w:rsidR="00714E4C" w:rsidRDefault="00714E4C" w:rsidP="00714E4C">
      <w:pPr>
        <w:rPr>
          <w:lang w:eastAsia="ko-KR"/>
        </w:rPr>
      </w:pPr>
      <w:r w:rsidRPr="00714E4C">
        <w:rPr>
          <w:rFonts w:hint="eastAsia"/>
          <w:b/>
          <w:bCs/>
          <w:lang w:eastAsia="ko-KR"/>
        </w:rPr>
        <w:t>매수</w:t>
      </w:r>
      <w:r w:rsidRPr="00714E4C">
        <w:rPr>
          <w:rFonts w:hint="eastAsia"/>
          <w:b/>
          <w:bCs/>
          <w:lang w:eastAsia="ko-KR"/>
        </w:rPr>
        <w:t xml:space="preserve"> </w:t>
      </w:r>
      <w:r w:rsidRPr="00714E4C">
        <w:rPr>
          <w:rFonts w:hint="eastAsia"/>
          <w:b/>
          <w:bCs/>
          <w:lang w:eastAsia="ko-KR"/>
        </w:rPr>
        <w:t>신호</w:t>
      </w:r>
      <w:r>
        <w:rPr>
          <w:rFonts w:hint="eastAsia"/>
          <w:lang w:eastAsia="ko-KR"/>
        </w:rPr>
        <w:t>:</w:t>
      </w:r>
    </w:p>
    <w:p w14:paraId="29FF212B" w14:textId="77777777" w:rsidR="00714E4C" w:rsidRDefault="00714E4C" w:rsidP="00714E4C">
      <w:pPr>
        <w:pStyle w:val="af2"/>
        <w:numPr>
          <w:ilvl w:val="0"/>
          <w:numId w:val="36"/>
        </w:numPr>
        <w:rPr>
          <w:lang w:eastAsia="ko-KR"/>
        </w:rPr>
      </w:pPr>
      <w:r>
        <w:rPr>
          <w:rFonts w:hint="eastAsia"/>
          <w:lang w:eastAsia="ko-KR"/>
        </w:rPr>
        <w:t>의견</w:t>
      </w:r>
      <w:r>
        <w:rPr>
          <w:rFonts w:hint="eastAsia"/>
          <w:lang w:eastAsia="ko-KR"/>
        </w:rPr>
        <w:t>: "</w:t>
      </w:r>
      <w:r>
        <w:rPr>
          <w:rFonts w:hint="eastAsia"/>
          <w:lang w:eastAsia="ko-KR"/>
        </w:rPr>
        <w:t>매수</w:t>
      </w:r>
      <w:r>
        <w:rPr>
          <w:rFonts w:hint="eastAsia"/>
          <w:lang w:eastAsia="ko-KR"/>
        </w:rPr>
        <w:t xml:space="preserve">", </w:t>
      </w:r>
      <w:r>
        <w:rPr>
          <w:rFonts w:hint="eastAsia"/>
          <w:lang w:eastAsia="ko-KR"/>
        </w:rPr>
        <w:t>행동</w:t>
      </w:r>
      <w:r>
        <w:rPr>
          <w:rFonts w:hint="eastAsia"/>
          <w:lang w:eastAsia="ko-KR"/>
        </w:rPr>
        <w:t>: "</w:t>
      </w:r>
      <w:r>
        <w:rPr>
          <w:rFonts w:hint="eastAsia"/>
          <w:lang w:eastAsia="ko-KR"/>
        </w:rPr>
        <w:t>기다림</w:t>
      </w:r>
      <w:r>
        <w:rPr>
          <w:rFonts w:hint="eastAsia"/>
          <w:lang w:eastAsia="ko-KR"/>
        </w:rPr>
        <w:t>"</w:t>
      </w:r>
    </w:p>
    <w:p w14:paraId="3BA8282B" w14:textId="77777777" w:rsidR="00714E4C" w:rsidRDefault="00714E4C" w:rsidP="00714E4C">
      <w:pPr>
        <w:pStyle w:val="af2"/>
        <w:numPr>
          <w:ilvl w:val="0"/>
          <w:numId w:val="36"/>
        </w:numPr>
        <w:rPr>
          <w:lang w:eastAsia="ko-KR"/>
        </w:rPr>
      </w:pPr>
      <w:r>
        <w:rPr>
          <w:rFonts w:hint="eastAsia"/>
          <w:lang w:eastAsia="ko-KR"/>
        </w:rPr>
        <w:t>현재가가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추가매수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위치</w:t>
      </w:r>
    </w:p>
    <w:p w14:paraId="1FF248A6" w14:textId="6C1786C7" w:rsidR="00714E4C" w:rsidRDefault="00714E4C" w:rsidP="00714E4C">
      <w:pPr>
        <w:pStyle w:val="af2"/>
        <w:numPr>
          <w:ilvl w:val="0"/>
          <w:numId w:val="36"/>
        </w:numPr>
        <w:rPr>
          <w:lang w:eastAsia="ko-KR"/>
        </w:rPr>
      </w:pPr>
      <w:r>
        <w:rPr>
          <w:rFonts w:hint="eastAsia"/>
          <w:lang w:eastAsia="ko-KR"/>
        </w:rPr>
        <w:t>추가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시점</w:t>
      </w:r>
    </w:p>
    <w:p w14:paraId="3AD458FF" w14:textId="43EEF658" w:rsidR="00714E4C" w:rsidRDefault="00714E4C" w:rsidP="00714E4C">
      <w:pPr>
        <w:rPr>
          <w:lang w:eastAsia="ko-KR"/>
        </w:rPr>
      </w:pPr>
      <w:r w:rsidRPr="00714E4C">
        <w:rPr>
          <w:rFonts w:hint="eastAsia"/>
          <w:b/>
          <w:bCs/>
          <w:lang w:eastAsia="ko-KR"/>
        </w:rPr>
        <w:t>매도</w:t>
      </w:r>
      <w:r w:rsidRPr="00714E4C">
        <w:rPr>
          <w:rFonts w:hint="eastAsia"/>
          <w:b/>
          <w:bCs/>
          <w:lang w:eastAsia="ko-KR"/>
        </w:rPr>
        <w:t xml:space="preserve"> </w:t>
      </w:r>
      <w:r w:rsidRPr="00714E4C">
        <w:rPr>
          <w:rFonts w:hint="eastAsia"/>
          <w:b/>
          <w:bCs/>
          <w:lang w:eastAsia="ko-KR"/>
        </w:rPr>
        <w:t>신호</w:t>
      </w:r>
      <w:r>
        <w:rPr>
          <w:rFonts w:hint="eastAsia"/>
          <w:lang w:eastAsia="ko-KR"/>
        </w:rPr>
        <w:t>:</w:t>
      </w:r>
    </w:p>
    <w:p w14:paraId="7F670D91" w14:textId="77777777" w:rsidR="00714E4C" w:rsidRDefault="00714E4C" w:rsidP="00714E4C">
      <w:pPr>
        <w:pStyle w:val="af2"/>
        <w:numPr>
          <w:ilvl w:val="0"/>
          <w:numId w:val="37"/>
        </w:numPr>
        <w:rPr>
          <w:lang w:eastAsia="ko-KR"/>
        </w:rPr>
      </w:pPr>
      <w:r>
        <w:rPr>
          <w:rFonts w:hint="eastAsia"/>
          <w:lang w:eastAsia="ko-KR"/>
        </w:rPr>
        <w:t>의견</w:t>
      </w:r>
      <w:r>
        <w:rPr>
          <w:rFonts w:hint="eastAsia"/>
          <w:lang w:eastAsia="ko-KR"/>
        </w:rPr>
        <w:t>: "</w:t>
      </w:r>
      <w:r>
        <w:rPr>
          <w:rFonts w:hint="eastAsia"/>
          <w:lang w:eastAsia="ko-KR"/>
        </w:rPr>
        <w:t>매도</w:t>
      </w:r>
      <w:r>
        <w:rPr>
          <w:rFonts w:hint="eastAsia"/>
          <w:lang w:eastAsia="ko-KR"/>
        </w:rPr>
        <w:t xml:space="preserve">", </w:t>
      </w:r>
      <w:r>
        <w:rPr>
          <w:rFonts w:hint="eastAsia"/>
          <w:lang w:eastAsia="ko-KR"/>
        </w:rPr>
        <w:t>행동</w:t>
      </w:r>
      <w:r>
        <w:rPr>
          <w:rFonts w:hint="eastAsia"/>
          <w:lang w:eastAsia="ko-KR"/>
        </w:rPr>
        <w:t>: "</w:t>
      </w:r>
      <w:proofErr w:type="spellStart"/>
      <w:r>
        <w:rPr>
          <w:rFonts w:hint="eastAsia"/>
          <w:lang w:eastAsia="ko-KR"/>
        </w:rPr>
        <w:t>익절</w:t>
      </w:r>
      <w:proofErr w:type="spellEnd"/>
      <w:r>
        <w:rPr>
          <w:rFonts w:hint="eastAsia"/>
          <w:lang w:eastAsia="ko-KR"/>
        </w:rPr>
        <w:t xml:space="preserve">"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"</w:t>
      </w:r>
      <w:proofErr w:type="spellStart"/>
      <w:r>
        <w:rPr>
          <w:rFonts w:hint="eastAsia"/>
          <w:lang w:eastAsia="ko-KR"/>
        </w:rPr>
        <w:t>손절</w:t>
      </w:r>
      <w:proofErr w:type="spellEnd"/>
      <w:r>
        <w:rPr>
          <w:rFonts w:hint="eastAsia"/>
          <w:lang w:eastAsia="ko-KR"/>
        </w:rPr>
        <w:t>"</w:t>
      </w:r>
    </w:p>
    <w:p w14:paraId="2F807933" w14:textId="77777777" w:rsidR="00714E4C" w:rsidRDefault="00714E4C" w:rsidP="00714E4C">
      <w:pPr>
        <w:pStyle w:val="af2"/>
        <w:numPr>
          <w:ilvl w:val="0"/>
          <w:numId w:val="37"/>
        </w:numPr>
        <w:rPr>
          <w:lang w:eastAsia="ko-KR"/>
        </w:rPr>
      </w:pPr>
      <w:r>
        <w:rPr>
          <w:rFonts w:hint="eastAsia"/>
          <w:lang w:eastAsia="ko-KR"/>
        </w:rPr>
        <w:t>현재가가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대비</w:t>
      </w:r>
      <w:r>
        <w:rPr>
          <w:rFonts w:hint="eastAsia"/>
          <w:lang w:eastAsia="ko-KR"/>
        </w:rPr>
        <w:t xml:space="preserve"> 8% </w:t>
      </w:r>
      <w:r>
        <w:rPr>
          <w:rFonts w:hint="eastAsia"/>
          <w:lang w:eastAsia="ko-KR"/>
        </w:rPr>
        <w:t>하락</w:t>
      </w:r>
    </w:p>
    <w:p w14:paraId="66A8C383" w14:textId="52728DA5" w:rsidR="00714E4C" w:rsidRDefault="00714E4C" w:rsidP="00714E4C">
      <w:pPr>
        <w:pStyle w:val="af2"/>
        <w:numPr>
          <w:ilvl w:val="0"/>
          <w:numId w:val="37"/>
        </w:numPr>
        <w:rPr>
          <w:lang w:eastAsia="ko-KR"/>
        </w:rPr>
      </w:pPr>
      <w:r>
        <w:rPr>
          <w:rFonts w:hint="eastAsia"/>
          <w:lang w:eastAsia="ko-KR"/>
        </w:rPr>
        <w:t>즉시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시점</w:t>
      </w:r>
    </w:p>
    <w:p w14:paraId="78AC8BBB" w14:textId="29E4765F" w:rsidR="00714E4C" w:rsidRDefault="00714E4C" w:rsidP="00714E4C">
      <w:pPr>
        <w:rPr>
          <w:lang w:eastAsia="ko-KR"/>
        </w:rPr>
      </w:pPr>
      <w:r w:rsidRPr="00714E4C">
        <w:rPr>
          <w:rFonts w:hint="eastAsia"/>
          <w:b/>
          <w:bCs/>
          <w:lang w:eastAsia="ko-KR"/>
        </w:rPr>
        <w:t>보유</w:t>
      </w:r>
      <w:r w:rsidRPr="00714E4C">
        <w:rPr>
          <w:rFonts w:hint="eastAsia"/>
          <w:b/>
          <w:bCs/>
          <w:lang w:eastAsia="ko-KR"/>
        </w:rPr>
        <w:t xml:space="preserve"> </w:t>
      </w:r>
      <w:r w:rsidRPr="00714E4C">
        <w:rPr>
          <w:rFonts w:hint="eastAsia"/>
          <w:b/>
          <w:bCs/>
          <w:lang w:eastAsia="ko-KR"/>
        </w:rPr>
        <w:t>신호</w:t>
      </w:r>
      <w:r>
        <w:rPr>
          <w:rFonts w:hint="eastAsia"/>
          <w:lang w:eastAsia="ko-KR"/>
        </w:rPr>
        <w:t>:</w:t>
      </w:r>
    </w:p>
    <w:p w14:paraId="0E798956" w14:textId="77777777" w:rsidR="00714E4C" w:rsidRDefault="00714E4C" w:rsidP="00714E4C">
      <w:pPr>
        <w:pStyle w:val="af2"/>
        <w:numPr>
          <w:ilvl w:val="0"/>
          <w:numId w:val="38"/>
        </w:numPr>
        <w:rPr>
          <w:lang w:eastAsia="ko-KR"/>
        </w:rPr>
      </w:pPr>
      <w:r>
        <w:rPr>
          <w:rFonts w:hint="eastAsia"/>
          <w:lang w:eastAsia="ko-KR"/>
        </w:rPr>
        <w:t>의견</w:t>
      </w:r>
      <w:r>
        <w:rPr>
          <w:rFonts w:hint="eastAsia"/>
          <w:lang w:eastAsia="ko-KR"/>
        </w:rPr>
        <w:t>: "</w:t>
      </w:r>
      <w:r>
        <w:rPr>
          <w:rFonts w:hint="eastAsia"/>
          <w:lang w:eastAsia="ko-KR"/>
        </w:rPr>
        <w:t>유지</w:t>
      </w:r>
      <w:r>
        <w:rPr>
          <w:rFonts w:hint="eastAsia"/>
          <w:lang w:eastAsia="ko-KR"/>
        </w:rPr>
        <w:t xml:space="preserve">", </w:t>
      </w:r>
      <w:r>
        <w:rPr>
          <w:rFonts w:hint="eastAsia"/>
          <w:lang w:eastAsia="ko-KR"/>
        </w:rPr>
        <w:t>행동</w:t>
      </w:r>
      <w:r>
        <w:rPr>
          <w:rFonts w:hint="eastAsia"/>
          <w:lang w:eastAsia="ko-KR"/>
        </w:rPr>
        <w:t>: "</w:t>
      </w:r>
      <w:r>
        <w:rPr>
          <w:rFonts w:hint="eastAsia"/>
          <w:lang w:eastAsia="ko-KR"/>
        </w:rPr>
        <w:t>기다림</w:t>
      </w:r>
      <w:r>
        <w:rPr>
          <w:rFonts w:hint="eastAsia"/>
          <w:lang w:eastAsia="ko-KR"/>
        </w:rPr>
        <w:t>"</w:t>
      </w:r>
    </w:p>
    <w:p w14:paraId="67965A38" w14:textId="77777777" w:rsidR="00714E4C" w:rsidRDefault="00714E4C" w:rsidP="00714E4C">
      <w:pPr>
        <w:pStyle w:val="af2"/>
        <w:numPr>
          <w:ilvl w:val="0"/>
          <w:numId w:val="38"/>
        </w:numPr>
        <w:rPr>
          <w:lang w:eastAsia="ko-KR"/>
        </w:rPr>
      </w:pPr>
      <w:r>
        <w:rPr>
          <w:rFonts w:hint="eastAsia"/>
          <w:lang w:eastAsia="ko-KR"/>
        </w:rPr>
        <w:t>현재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상황에서는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매수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매도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부적절</w:t>
      </w:r>
    </w:p>
    <w:p w14:paraId="15612288" w14:textId="4EF42147" w:rsidR="00714E4C" w:rsidRDefault="00714E4C" w:rsidP="00714E4C">
      <w:pPr>
        <w:pStyle w:val="af2"/>
        <w:numPr>
          <w:ilvl w:val="0"/>
          <w:numId w:val="38"/>
        </w:numPr>
        <w:rPr>
          <w:lang w:eastAsia="ko-KR"/>
        </w:rPr>
      </w:pPr>
      <w:r>
        <w:rPr>
          <w:rFonts w:hint="eastAsia"/>
          <w:lang w:eastAsia="ko-KR"/>
        </w:rPr>
        <w:t>상황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시점</w:t>
      </w:r>
    </w:p>
    <w:p w14:paraId="4A768223" w14:textId="3C9DD9AD" w:rsidR="00714E4C" w:rsidRDefault="00714E4C" w:rsidP="00714E4C">
      <w:pPr>
        <w:pStyle w:val="2"/>
        <w:rPr>
          <w:lang w:eastAsia="ko-KR"/>
        </w:rPr>
      </w:pPr>
      <w:bookmarkStart w:id="155" w:name="_Toc209094958"/>
      <w:r>
        <w:rPr>
          <w:rFonts w:hint="eastAsia"/>
          <w:lang w:eastAsia="ko-KR"/>
        </w:rPr>
        <w:t>실전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예시</w:t>
      </w:r>
      <w:bookmarkEnd w:id="155"/>
    </w:p>
    <w:p w14:paraId="3F6B6489" w14:textId="0EB4A069" w:rsidR="00714E4C" w:rsidRDefault="00714E4C" w:rsidP="00714E4C">
      <w:pPr>
        <w:pStyle w:val="3"/>
        <w:rPr>
          <w:lang w:eastAsia="ko-KR"/>
        </w:rPr>
      </w:pPr>
      <w:bookmarkStart w:id="156" w:name="_Toc209094959"/>
      <w:r>
        <w:rPr>
          <w:rFonts w:hint="eastAsia"/>
          <w:lang w:eastAsia="ko-KR"/>
        </w:rPr>
        <w:t>시나리오</w:t>
      </w:r>
      <w:r>
        <w:rPr>
          <w:rFonts w:hint="eastAsia"/>
          <w:lang w:eastAsia="ko-KR"/>
        </w:rPr>
        <w:t xml:space="preserve"> 1: </w:t>
      </w:r>
      <w:r>
        <w:rPr>
          <w:rFonts w:hint="eastAsia"/>
          <w:lang w:eastAsia="ko-KR"/>
        </w:rPr>
        <w:t>수익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상황</w:t>
      </w:r>
      <w:bookmarkEnd w:id="156"/>
    </w:p>
    <w:tbl>
      <w:tblPr>
        <w:tblStyle w:val="ae"/>
        <w:tblW w:w="0" w:type="auto"/>
        <w:tblInd w:w="562" w:type="dxa"/>
        <w:tblLook w:val="04A0" w:firstRow="1" w:lastRow="0" w:firstColumn="1" w:lastColumn="0" w:noHBand="0" w:noVBand="1"/>
      </w:tblPr>
      <w:tblGrid>
        <w:gridCol w:w="8364"/>
      </w:tblGrid>
      <w:tr w:rsidR="00714E4C" w14:paraId="5A0F99D4" w14:textId="77777777" w:rsidTr="00714E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4" w:type="dxa"/>
          </w:tcPr>
          <w:p w14:paraId="5D1E0F82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삼성전자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매입가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: 70,000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원</w:t>
            </w:r>
          </w:p>
          <w:p w14:paraId="6545D7A6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현재가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: 75,000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원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(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수동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입력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)</w:t>
            </w:r>
          </w:p>
          <w:p w14:paraId="436EEAF3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고점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: 80,000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원</w:t>
            </w:r>
          </w:p>
          <w:p w14:paraId="1138387C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매도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: 73,600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원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(80,000 × 0.92)</w:t>
            </w:r>
          </w:p>
          <w:p w14:paraId="34DB961C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추가매수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: 76,000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원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(80,000 × 0.95)</w:t>
            </w:r>
          </w:p>
          <w:p w14:paraId="671A7853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</w:p>
          <w:p w14:paraId="7D870547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→ 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손익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: 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이익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(+5,000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원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, +7.14%)</w:t>
            </w:r>
          </w:p>
          <w:p w14:paraId="3FE28208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→ 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의견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: 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매수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(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현재가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</w:t>
            </w:r>
            <w:proofErr w:type="gramStart"/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75,000 &gt;</w:t>
            </w:r>
            <w:proofErr w:type="gramEnd"/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매도가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73,600)</w:t>
            </w:r>
          </w:p>
          <w:p w14:paraId="6D7C7133" w14:textId="682284EF" w:rsidR="00714E4C" w:rsidRPr="00714E4C" w:rsidRDefault="00714E4C" w:rsidP="00714E4C">
            <w:pPr>
              <w:spacing w:after="0"/>
              <w:rPr>
                <w:rFonts w:eastAsia="Malgun Gothic"/>
                <w:lang w:eastAsia="ko-KR"/>
              </w:rPr>
            </w:pP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→ 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행동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: 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기다림</w:t>
            </w:r>
          </w:p>
        </w:tc>
      </w:tr>
    </w:tbl>
    <w:p w14:paraId="770B1CA5" w14:textId="605E603B" w:rsidR="00714E4C" w:rsidRDefault="00714E4C" w:rsidP="00714E4C">
      <w:pPr>
        <w:pStyle w:val="af2"/>
        <w:numPr>
          <w:ilvl w:val="0"/>
          <w:numId w:val="40"/>
        </w:numPr>
        <w:rPr>
          <w:lang w:eastAsia="ko-KR"/>
        </w:rPr>
      </w:pPr>
      <w:r>
        <w:rPr>
          <w:rFonts w:hint="eastAsia"/>
          <w:lang w:eastAsia="ko-KR"/>
        </w:rPr>
        <w:t>해석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현재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상태이며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추가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여력이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권장</w:t>
      </w:r>
    </w:p>
    <w:p w14:paraId="4CCCD420" w14:textId="77777777" w:rsidR="0078316D" w:rsidRDefault="0078316D">
      <w:pPr>
        <w:widowControl/>
        <w:spacing w:after="0"/>
        <w:jc w:val="left"/>
        <w:rPr>
          <w:b/>
          <w:lang w:eastAsia="ko-KR"/>
        </w:rPr>
      </w:pPr>
      <w:bookmarkStart w:id="157" w:name="_Toc209094960"/>
      <w:r>
        <w:rPr>
          <w:lang w:eastAsia="ko-KR"/>
        </w:rPr>
        <w:br w:type="page"/>
      </w:r>
    </w:p>
    <w:p w14:paraId="0056CFAB" w14:textId="758A1176" w:rsidR="00714E4C" w:rsidRDefault="00714E4C" w:rsidP="00714E4C">
      <w:pPr>
        <w:pStyle w:val="3"/>
        <w:rPr>
          <w:lang w:eastAsia="ko-KR"/>
        </w:rPr>
      </w:pPr>
      <w:r>
        <w:rPr>
          <w:rFonts w:hint="eastAsia"/>
          <w:lang w:eastAsia="ko-KR"/>
        </w:rPr>
        <w:lastRenderedPageBreak/>
        <w:t>시나리오</w:t>
      </w:r>
      <w:r>
        <w:rPr>
          <w:rFonts w:hint="eastAsia"/>
          <w:lang w:eastAsia="ko-KR"/>
        </w:rPr>
        <w:t xml:space="preserve"> 2: </w:t>
      </w:r>
      <w:proofErr w:type="spellStart"/>
      <w:r>
        <w:rPr>
          <w:rFonts w:hint="eastAsia"/>
          <w:lang w:eastAsia="ko-KR"/>
        </w:rPr>
        <w:t>손절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상황</w:t>
      </w:r>
      <w:bookmarkEnd w:id="157"/>
    </w:p>
    <w:tbl>
      <w:tblPr>
        <w:tblStyle w:val="ae"/>
        <w:tblW w:w="0" w:type="auto"/>
        <w:tblInd w:w="562" w:type="dxa"/>
        <w:tblLook w:val="04A0" w:firstRow="1" w:lastRow="0" w:firstColumn="1" w:lastColumn="0" w:noHBand="0" w:noVBand="1"/>
      </w:tblPr>
      <w:tblGrid>
        <w:gridCol w:w="8364"/>
      </w:tblGrid>
      <w:tr w:rsidR="00714E4C" w14:paraId="55254090" w14:textId="77777777" w:rsidTr="00714E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4" w:type="dxa"/>
          </w:tcPr>
          <w:p w14:paraId="0C029818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카카오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매입가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: 60,000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원</w:t>
            </w:r>
          </w:p>
          <w:p w14:paraId="5A917C40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현재가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: 55,000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원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(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실시간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업데이트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)</w:t>
            </w:r>
          </w:p>
          <w:p w14:paraId="1A58918C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고점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: 65,000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원</w:t>
            </w:r>
          </w:p>
          <w:p w14:paraId="52D469B8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매도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: 59,800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원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(65,000 × 0.92)</w:t>
            </w:r>
          </w:p>
          <w:p w14:paraId="39E8AB16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추가매수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: 61,750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원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(65,000 × 0.95)</w:t>
            </w:r>
          </w:p>
          <w:p w14:paraId="2DF82C68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</w:p>
          <w:p w14:paraId="24CC5B37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→ 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손익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: 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손해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(-5,000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원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>, -8.33%)</w:t>
            </w:r>
          </w:p>
          <w:p w14:paraId="4ED400C1" w14:textId="77777777" w:rsidR="00714E4C" w:rsidRPr="00714E4C" w:rsidRDefault="00714E4C" w:rsidP="00714E4C">
            <w:pPr>
              <w:spacing w:after="0"/>
              <w:rPr>
                <w:rFonts w:ascii="Arial" w:hAnsi="Arial" w:cs="Arial"/>
                <w:sz w:val="16"/>
                <w:szCs w:val="16"/>
                <w:lang w:eastAsia="ko-KR"/>
              </w:rPr>
            </w:pP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→ 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의견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: 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매도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(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현재가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55,000 </w:t>
            </w:r>
            <w:proofErr w:type="gramStart"/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&lt; </w:t>
            </w:r>
            <w:r w:rsidRPr="00714E4C">
              <w:rPr>
                <w:rFonts w:ascii="Malgun Gothic" w:eastAsia="Malgun Gothic" w:hAnsi="Malgun Gothic" w:cs="Malgun Gothic" w:hint="eastAsia"/>
                <w:sz w:val="16"/>
                <w:szCs w:val="16"/>
                <w:lang w:eastAsia="ko-KR"/>
              </w:rPr>
              <w:t>매도가</w:t>
            </w:r>
            <w:proofErr w:type="gramEnd"/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 59,800)</w:t>
            </w:r>
          </w:p>
          <w:p w14:paraId="14AD3DB7" w14:textId="1803F14D" w:rsidR="00714E4C" w:rsidRPr="00714E4C" w:rsidRDefault="00714E4C" w:rsidP="00714E4C">
            <w:pPr>
              <w:spacing w:after="0"/>
              <w:rPr>
                <w:rFonts w:eastAsia="Malgun Gothic"/>
                <w:lang w:eastAsia="ko-KR"/>
              </w:rPr>
            </w:pP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→ </w:t>
            </w:r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행동</w:t>
            </w:r>
            <w:r w:rsidRPr="00714E4C">
              <w:rPr>
                <w:rFonts w:ascii="Arial" w:hAnsi="Arial" w:cs="Arial"/>
                <w:sz w:val="16"/>
                <w:szCs w:val="16"/>
                <w:lang w:eastAsia="ko-KR"/>
              </w:rPr>
              <w:t xml:space="preserve">: </w:t>
            </w:r>
            <w:proofErr w:type="spellStart"/>
            <w:r w:rsidRPr="00714E4C">
              <w:rPr>
                <w:rFonts w:ascii="Arial" w:eastAsia="Malgun Gothic" w:hAnsi="Arial" w:cs="Arial"/>
                <w:sz w:val="16"/>
                <w:szCs w:val="16"/>
                <w:lang w:eastAsia="ko-KR"/>
              </w:rPr>
              <w:t>손절</w:t>
            </w:r>
            <w:proofErr w:type="spellEnd"/>
          </w:p>
        </w:tc>
      </w:tr>
    </w:tbl>
    <w:p w14:paraId="103ABF0A" w14:textId="08A3F53B" w:rsidR="00714E4C" w:rsidRDefault="00714E4C" w:rsidP="00714E4C">
      <w:pPr>
        <w:pStyle w:val="af2"/>
        <w:numPr>
          <w:ilvl w:val="0"/>
          <w:numId w:val="40"/>
        </w:numPr>
        <w:rPr>
          <w:lang w:eastAsia="ko-KR"/>
        </w:rPr>
      </w:pPr>
      <w:r>
        <w:rPr>
          <w:rFonts w:hint="eastAsia"/>
          <w:lang w:eastAsia="ko-KR"/>
        </w:rPr>
        <w:t>해석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손실이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확대되고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</w:p>
    <w:p w14:paraId="38BF99A2" w14:textId="53D42858" w:rsidR="00714E4C" w:rsidRDefault="00714E4C" w:rsidP="00714E4C">
      <w:pPr>
        <w:pStyle w:val="2"/>
        <w:rPr>
          <w:lang w:eastAsia="ko-KR"/>
        </w:rPr>
      </w:pPr>
      <w:bookmarkStart w:id="158" w:name="_Toc209094961"/>
      <w:r>
        <w:rPr>
          <w:rFonts w:hint="eastAsia"/>
          <w:lang w:eastAsia="ko-KR"/>
        </w:rPr>
        <w:t>고급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팁</w:t>
      </w:r>
      <w:bookmarkEnd w:id="158"/>
    </w:p>
    <w:p w14:paraId="1FE585B9" w14:textId="0B5B444A" w:rsidR="00714E4C" w:rsidRDefault="00714E4C" w:rsidP="00714E4C">
      <w:pPr>
        <w:pStyle w:val="3"/>
        <w:rPr>
          <w:lang w:eastAsia="ko-KR"/>
        </w:rPr>
      </w:pPr>
      <w:bookmarkStart w:id="159" w:name="_Toc209094962"/>
      <w:r>
        <w:rPr>
          <w:rFonts w:hint="eastAsia"/>
          <w:lang w:eastAsia="ko-KR"/>
        </w:rPr>
        <w:t>포트폴리오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</w:t>
      </w:r>
      <w:bookmarkEnd w:id="159"/>
    </w:p>
    <w:p w14:paraId="4347C3AD" w14:textId="77777777" w:rsidR="00714E4C" w:rsidRDefault="00714E4C" w:rsidP="00714E4C">
      <w:pPr>
        <w:pStyle w:val="af2"/>
        <w:numPr>
          <w:ilvl w:val="0"/>
          <w:numId w:val="40"/>
        </w:numPr>
        <w:rPr>
          <w:lang w:eastAsia="ko-KR"/>
        </w:rPr>
      </w:pPr>
      <w:r>
        <w:rPr>
          <w:rFonts w:hint="eastAsia"/>
          <w:lang w:eastAsia="ko-KR"/>
        </w:rPr>
        <w:t>여러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등록하여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포트폴리오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</w:t>
      </w:r>
    </w:p>
    <w:p w14:paraId="332AA9E7" w14:textId="77777777" w:rsidR="00714E4C" w:rsidRDefault="00714E4C" w:rsidP="00714E4C">
      <w:pPr>
        <w:pStyle w:val="af2"/>
        <w:numPr>
          <w:ilvl w:val="0"/>
          <w:numId w:val="40"/>
        </w:numPr>
        <w:rPr>
          <w:lang w:eastAsia="ko-KR"/>
        </w:rPr>
      </w:pPr>
      <w:r>
        <w:rPr>
          <w:rFonts w:hint="eastAsia"/>
          <w:lang w:eastAsia="ko-KR"/>
        </w:rPr>
        <w:t>전체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업데이트로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모니터링</w:t>
      </w:r>
    </w:p>
    <w:p w14:paraId="45DAB83D" w14:textId="0DDA301F" w:rsidR="00714E4C" w:rsidRDefault="00714E4C" w:rsidP="00714E4C">
      <w:pPr>
        <w:pStyle w:val="af2"/>
        <w:numPr>
          <w:ilvl w:val="0"/>
          <w:numId w:val="40"/>
        </w:numPr>
        <w:rPr>
          <w:lang w:eastAsia="ko-KR"/>
        </w:rPr>
      </w:pPr>
      <w:r>
        <w:rPr>
          <w:rFonts w:hint="eastAsia"/>
          <w:lang w:eastAsia="ko-KR"/>
        </w:rPr>
        <w:t>정기적인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히스토리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보관</w:t>
      </w:r>
    </w:p>
    <w:p w14:paraId="51F9FC88" w14:textId="6788F1D3" w:rsidR="00714E4C" w:rsidRDefault="00714E4C" w:rsidP="00714E4C">
      <w:pPr>
        <w:pStyle w:val="3"/>
        <w:rPr>
          <w:lang w:eastAsia="ko-KR"/>
        </w:rPr>
      </w:pPr>
      <w:bookmarkStart w:id="160" w:name="_Toc209094963"/>
      <w:r>
        <w:rPr>
          <w:rFonts w:hint="eastAsia"/>
          <w:lang w:eastAsia="ko-KR"/>
        </w:rPr>
        <w:t>백업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전략</w:t>
      </w:r>
      <w:bookmarkEnd w:id="160"/>
    </w:p>
    <w:p w14:paraId="7E59CAD7" w14:textId="77777777" w:rsidR="00714E4C" w:rsidRDefault="00714E4C" w:rsidP="00714E4C">
      <w:pPr>
        <w:pStyle w:val="af2"/>
        <w:numPr>
          <w:ilvl w:val="0"/>
          <w:numId w:val="41"/>
        </w:numPr>
        <w:spacing w:after="0"/>
        <w:rPr>
          <w:lang w:eastAsia="ko-KR"/>
        </w:rPr>
      </w:pPr>
      <w:r>
        <w:rPr>
          <w:rFonts w:hint="eastAsia"/>
          <w:lang w:eastAsia="ko-KR"/>
        </w:rPr>
        <w:t>매일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거래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권장</w:t>
      </w:r>
    </w:p>
    <w:p w14:paraId="55C7875A" w14:textId="77777777" w:rsidR="00714E4C" w:rsidRDefault="00714E4C" w:rsidP="00714E4C">
      <w:pPr>
        <w:pStyle w:val="af2"/>
        <w:numPr>
          <w:ilvl w:val="0"/>
          <w:numId w:val="41"/>
        </w:numPr>
        <w:spacing w:after="0"/>
        <w:rPr>
          <w:lang w:eastAsia="ko-KR"/>
        </w:rPr>
      </w:pPr>
      <w:r>
        <w:rPr>
          <w:rFonts w:hint="eastAsia"/>
          <w:lang w:eastAsia="ko-KR"/>
        </w:rPr>
        <w:t>주요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백업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</w:t>
      </w:r>
    </w:p>
    <w:p w14:paraId="3CD9214E" w14:textId="221593B7" w:rsidR="00714E4C" w:rsidRDefault="00714E4C" w:rsidP="00714E4C">
      <w:pPr>
        <w:pStyle w:val="af2"/>
        <w:numPr>
          <w:ilvl w:val="0"/>
          <w:numId w:val="41"/>
        </w:numPr>
        <w:rPr>
          <w:lang w:eastAsia="ko-KR"/>
        </w:rPr>
      </w:pPr>
      <w:r>
        <w:rPr>
          <w:rFonts w:hint="eastAsia"/>
          <w:lang w:eastAsia="ko-KR"/>
        </w:rPr>
        <w:t>파일명의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타임스탬프로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시점별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</w:t>
      </w:r>
    </w:p>
    <w:p w14:paraId="4A62DA3E" w14:textId="34761D09" w:rsidR="00714E4C" w:rsidRDefault="00714E4C" w:rsidP="00714E4C">
      <w:pPr>
        <w:pStyle w:val="3"/>
        <w:rPr>
          <w:lang w:eastAsia="ko-KR"/>
        </w:rPr>
      </w:pPr>
      <w:bookmarkStart w:id="161" w:name="_Toc209094964"/>
      <w:r>
        <w:rPr>
          <w:rFonts w:hint="eastAsia"/>
          <w:lang w:eastAsia="ko-KR"/>
        </w:rPr>
        <w:t>성과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</w:t>
      </w:r>
      <w:bookmarkEnd w:id="161"/>
    </w:p>
    <w:p w14:paraId="4D5B638D" w14:textId="77777777" w:rsidR="00714E4C" w:rsidRDefault="00714E4C" w:rsidP="00714E4C">
      <w:pPr>
        <w:pStyle w:val="af2"/>
        <w:numPr>
          <w:ilvl w:val="0"/>
          <w:numId w:val="42"/>
        </w:numPr>
        <w:rPr>
          <w:lang w:eastAsia="ko-KR"/>
        </w:rPr>
      </w:pPr>
      <w:r>
        <w:rPr>
          <w:rFonts w:hint="eastAsia"/>
          <w:lang w:eastAsia="ko-KR"/>
        </w:rPr>
        <w:t>저장된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비교</w:t>
      </w:r>
    </w:p>
    <w:p w14:paraId="4606E8B2" w14:textId="77777777" w:rsidR="00714E4C" w:rsidRDefault="00714E4C" w:rsidP="00714E4C">
      <w:pPr>
        <w:pStyle w:val="af2"/>
        <w:numPr>
          <w:ilvl w:val="0"/>
          <w:numId w:val="42"/>
        </w:numPr>
        <w:rPr>
          <w:lang w:eastAsia="ko-KR"/>
        </w:rPr>
      </w:pPr>
      <w:r>
        <w:rPr>
          <w:rFonts w:hint="eastAsia"/>
          <w:lang w:eastAsia="ko-KR"/>
        </w:rPr>
        <w:t>매매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시점과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수익률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</w:t>
      </w:r>
    </w:p>
    <w:p w14:paraId="038CB71C" w14:textId="003A5922" w:rsidR="00714E4C" w:rsidRDefault="00714E4C" w:rsidP="00714E4C">
      <w:pPr>
        <w:pStyle w:val="af2"/>
        <w:numPr>
          <w:ilvl w:val="0"/>
          <w:numId w:val="42"/>
        </w:numPr>
        <w:rPr>
          <w:lang w:eastAsia="ko-KR"/>
        </w:rPr>
      </w:pPr>
      <w:r>
        <w:rPr>
          <w:rFonts w:hint="eastAsia"/>
          <w:lang w:eastAsia="ko-KR"/>
        </w:rPr>
        <w:t>투자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패턴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성공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실패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파악</w:t>
      </w:r>
    </w:p>
    <w:p w14:paraId="24DB34A3" w14:textId="60B25880" w:rsidR="00714E4C" w:rsidRDefault="00714E4C" w:rsidP="00714E4C">
      <w:pPr>
        <w:pStyle w:val="3"/>
        <w:rPr>
          <w:lang w:eastAsia="ko-KR"/>
        </w:rPr>
      </w:pPr>
      <w:bookmarkStart w:id="162" w:name="_Toc209094965"/>
      <w:r>
        <w:rPr>
          <w:rFonts w:hint="eastAsia"/>
          <w:lang w:eastAsia="ko-KR"/>
        </w:rPr>
        <w:t>리스크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</w:t>
      </w:r>
      <w:bookmarkEnd w:id="162"/>
    </w:p>
    <w:p w14:paraId="087F2284" w14:textId="77777777" w:rsidR="00714E4C" w:rsidRDefault="00714E4C" w:rsidP="00714E4C">
      <w:pPr>
        <w:pStyle w:val="af2"/>
        <w:numPr>
          <w:ilvl w:val="0"/>
          <w:numId w:val="43"/>
        </w:numPr>
        <w:rPr>
          <w:lang w:eastAsia="ko-KR"/>
        </w:rPr>
      </w:pPr>
      <w:proofErr w:type="spellStart"/>
      <w:r>
        <w:rPr>
          <w:rFonts w:hint="eastAsia"/>
          <w:lang w:eastAsia="ko-KR"/>
        </w:rPr>
        <w:t>손절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즉시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검토</w:t>
      </w:r>
    </w:p>
    <w:p w14:paraId="105BD881" w14:textId="77777777" w:rsidR="00714E4C" w:rsidRDefault="00714E4C" w:rsidP="00714E4C">
      <w:pPr>
        <w:pStyle w:val="af2"/>
        <w:numPr>
          <w:ilvl w:val="0"/>
          <w:numId w:val="43"/>
        </w:numPr>
        <w:rPr>
          <w:lang w:eastAsia="ko-KR"/>
        </w:rPr>
      </w:pPr>
      <w:r>
        <w:rPr>
          <w:rFonts w:hint="eastAsia"/>
          <w:lang w:eastAsia="ko-KR"/>
        </w:rPr>
        <w:t>전체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포트폴리오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고려</w:t>
      </w:r>
    </w:p>
    <w:p w14:paraId="3158ECDB" w14:textId="2A1A0435" w:rsidR="00714E4C" w:rsidRPr="00714E4C" w:rsidRDefault="00714E4C" w:rsidP="00714E4C">
      <w:pPr>
        <w:pStyle w:val="af2"/>
        <w:numPr>
          <w:ilvl w:val="0"/>
          <w:numId w:val="43"/>
        </w:numPr>
        <w:rPr>
          <w:lang w:eastAsia="ko-KR"/>
        </w:rPr>
      </w:pPr>
      <w:r>
        <w:rPr>
          <w:rFonts w:hint="eastAsia"/>
          <w:lang w:eastAsia="ko-KR"/>
        </w:rPr>
        <w:t>시장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상황과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종합하여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판단</w:t>
      </w:r>
      <w:bookmarkEnd w:id="0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</w:p>
    <w:sectPr w:rsidR="00714E4C" w:rsidRPr="00714E4C" w:rsidSect="00F80484">
      <w:headerReference w:type="default" r:id="rId27"/>
      <w:footerReference w:type="default" r:id="rId28"/>
      <w:headerReference w:type="first" r:id="rId29"/>
      <w:footerReference w:type="first" r:id="rId30"/>
      <w:pgSz w:w="11907" w:h="16840" w:code="9"/>
      <w:pgMar w:top="1985" w:right="1134" w:bottom="1134" w:left="1134" w:header="851" w:footer="567" w:gutter="0"/>
      <w:cols w:space="3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A4E05" w14:textId="77777777" w:rsidR="00BC467B" w:rsidRDefault="00BC467B">
      <w:r>
        <w:separator/>
      </w:r>
    </w:p>
  </w:endnote>
  <w:endnote w:type="continuationSeparator" w:id="0">
    <w:p w14:paraId="6642EDB1" w14:textId="77777777" w:rsidR="00BC467B" w:rsidRDefault="00BC467B">
      <w:r>
        <w:continuationSeparator/>
      </w:r>
    </w:p>
  </w:endnote>
  <w:endnote w:type="continuationNotice" w:id="1">
    <w:p w14:paraId="5AEDE02A" w14:textId="77777777" w:rsidR="00BC467B" w:rsidRDefault="00BC467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Caslon Regular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Frutiger 55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utigerBold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5917930"/>
      <w:docPartObj>
        <w:docPartGallery w:val="Page Numbers (Bottom of Page)"/>
        <w:docPartUnique/>
      </w:docPartObj>
    </w:sdtPr>
    <w:sdtEndPr/>
    <w:sdtContent>
      <w:p w14:paraId="28B32F62" w14:textId="77777777" w:rsidR="00041622" w:rsidRDefault="00041622">
        <w:pPr>
          <w:pStyle w:val="a4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ECF5E60" wp14:editId="64644258">
                  <wp:extent cx="5467350" cy="45085"/>
                  <wp:effectExtent l="0" t="9525" r="0" b="2540"/>
                  <wp:docPr id="460413082" name="순서도: 판단 3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271A99A1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순서도: 판단 3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7D2D8B0E" w14:textId="77777777" w:rsidR="00041622" w:rsidRDefault="00041622">
        <w:pPr>
          <w:pStyle w:val="a4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573CA1BA" w14:textId="77777777" w:rsidR="00FC322B" w:rsidRPr="00586765" w:rsidRDefault="00FC322B" w:rsidP="00586765">
    <w:pPr>
      <w:pStyle w:val="a4"/>
      <w:rPr>
        <w:lang w:val="fr-F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E5B09" w14:textId="77777777" w:rsidR="00FC322B" w:rsidRPr="002F1FFA" w:rsidRDefault="00FC322B" w:rsidP="00CD7A81">
    <w:pPr>
      <w:pStyle w:val="CopyrightText"/>
      <w:pBdr>
        <w:top w:val="single" w:sz="4" w:space="1" w:color="auto"/>
      </w:pBdr>
      <w:tabs>
        <w:tab w:val="left" w:pos="-2552"/>
        <w:tab w:val="center" w:pos="4820"/>
        <w:tab w:val="right" w:pos="9639"/>
      </w:tabs>
      <w:spacing w:before="0"/>
      <w:rPr>
        <w:rFonts w:cs="Tahoma"/>
        <w:sz w:val="16"/>
        <w:szCs w:val="16"/>
      </w:rPr>
    </w:pPr>
    <w:r>
      <w:rPr>
        <w:rFonts w:cs="Tahoma"/>
        <w:sz w:val="16"/>
        <w:szCs w:val="16"/>
      </w:rPr>
      <w:tab/>
    </w:r>
    <w:r w:rsidRPr="002F1FFA">
      <w:rPr>
        <w:rFonts w:cs="Tahoma"/>
        <w:sz w:val="16"/>
        <w:szCs w:val="16"/>
      </w:rPr>
      <w:t>&lt;Confidentiality&gt;</w:t>
    </w:r>
    <w:r w:rsidRPr="002F1FFA">
      <w:rPr>
        <w:rFonts w:cs="Tahoma"/>
        <w:sz w:val="16"/>
        <w:szCs w:val="16"/>
      </w:rPr>
      <w:tab/>
      <w:t xml:space="preserve">Page </w:t>
    </w:r>
    <w:r w:rsidRPr="002F1FFA">
      <w:rPr>
        <w:rFonts w:cs="Tahoma"/>
        <w:sz w:val="16"/>
        <w:szCs w:val="16"/>
      </w:rPr>
      <w:fldChar w:fldCharType="begin"/>
    </w:r>
    <w:r w:rsidRPr="002F1FFA">
      <w:rPr>
        <w:rFonts w:cs="Tahoma"/>
        <w:sz w:val="16"/>
        <w:szCs w:val="16"/>
      </w:rPr>
      <w:instrText xml:space="preserve"> PAGE  \* MERGEFORMAT </w:instrText>
    </w:r>
    <w:r w:rsidRPr="002F1FFA">
      <w:rPr>
        <w:rFonts w:cs="Tahoma"/>
        <w:sz w:val="16"/>
        <w:szCs w:val="16"/>
      </w:rPr>
      <w:fldChar w:fldCharType="separate"/>
    </w:r>
    <w:r>
      <w:rPr>
        <w:rFonts w:cs="Tahoma"/>
        <w:noProof/>
        <w:sz w:val="16"/>
        <w:szCs w:val="16"/>
      </w:rPr>
      <w:t>1</w:t>
    </w:r>
    <w:r w:rsidRPr="002F1FFA">
      <w:rPr>
        <w:rFonts w:cs="Tahoma"/>
        <w:sz w:val="16"/>
        <w:szCs w:val="16"/>
      </w:rPr>
      <w:fldChar w:fldCharType="end"/>
    </w:r>
    <w:r w:rsidRPr="002F1FFA">
      <w:rPr>
        <w:rFonts w:cs="Tahoma"/>
        <w:sz w:val="16"/>
        <w:szCs w:val="16"/>
      </w:rPr>
      <w:t xml:space="preserve"> of </w:t>
    </w:r>
    <w:r w:rsidRPr="002F1FFA">
      <w:rPr>
        <w:rFonts w:cs="Tahoma"/>
        <w:sz w:val="16"/>
        <w:szCs w:val="16"/>
      </w:rPr>
      <w:fldChar w:fldCharType="begin"/>
    </w:r>
    <w:r w:rsidRPr="002F1FFA">
      <w:rPr>
        <w:rFonts w:cs="Tahoma"/>
        <w:sz w:val="16"/>
        <w:szCs w:val="16"/>
      </w:rPr>
      <w:instrText xml:space="preserve"> NUMPAGES  \* MERGEFORMAT </w:instrText>
    </w:r>
    <w:r w:rsidRPr="002F1FFA">
      <w:rPr>
        <w:rFonts w:cs="Tahoma"/>
        <w:sz w:val="16"/>
        <w:szCs w:val="16"/>
      </w:rPr>
      <w:fldChar w:fldCharType="separate"/>
    </w:r>
    <w:r>
      <w:rPr>
        <w:rFonts w:cs="Tahoma"/>
        <w:noProof/>
        <w:sz w:val="16"/>
        <w:szCs w:val="16"/>
      </w:rPr>
      <w:t>3</w:t>
    </w:r>
    <w:r w:rsidRPr="002F1FFA">
      <w:rPr>
        <w:rFonts w:cs="Tahoma"/>
        <w:sz w:val="16"/>
        <w:szCs w:val="16"/>
      </w:rPr>
      <w:fldChar w:fldCharType="end"/>
    </w:r>
  </w:p>
  <w:p w14:paraId="35D765B3" w14:textId="77777777" w:rsidR="00FC322B" w:rsidRPr="00214D3B" w:rsidRDefault="00FC322B" w:rsidP="00CD7A81">
    <w:pPr>
      <w:pStyle w:val="CopyrightText"/>
      <w:tabs>
        <w:tab w:val="left" w:pos="-2552"/>
        <w:tab w:val="right" w:pos="9639"/>
      </w:tabs>
      <w:spacing w:before="0"/>
      <w:rPr>
        <w:rFonts w:cs="Tahoma"/>
        <w:sz w:val="16"/>
        <w:szCs w:val="16"/>
        <w:lang w:val="fr-FR"/>
      </w:rPr>
    </w:pPr>
    <w:r w:rsidRPr="002F1FFA">
      <w:rPr>
        <w:rFonts w:cs="Tahoma"/>
        <w:sz w:val="16"/>
        <w:szCs w:val="16"/>
      </w:rPr>
      <w:t>If printed, this document is an uncontrolled copy.</w:t>
    </w:r>
    <w:r w:rsidRPr="002F1FFA">
      <w:rPr>
        <w:rFonts w:cs="Tahoma"/>
        <w:sz w:val="16"/>
        <w:szCs w:val="16"/>
      </w:rPr>
      <w:tab/>
    </w:r>
    <w:r w:rsidRPr="00214D3B">
      <w:rPr>
        <w:rFonts w:cs="Tahoma"/>
        <w:sz w:val="16"/>
        <w:szCs w:val="16"/>
        <w:lang w:val="fr-FR"/>
      </w:rPr>
      <w:t>Template: 00TE00006 V03 – released</w:t>
    </w:r>
  </w:p>
  <w:p w14:paraId="2365606A" w14:textId="77777777" w:rsidR="00FC322B" w:rsidRPr="00214D3B" w:rsidRDefault="00FC322B" w:rsidP="00CD7A81">
    <w:pPr>
      <w:pStyle w:val="CopyrightText"/>
      <w:tabs>
        <w:tab w:val="left" w:pos="-2552"/>
        <w:tab w:val="right" w:pos="9639"/>
      </w:tabs>
      <w:spacing w:before="0"/>
      <w:ind w:left="426" w:hanging="426"/>
      <w:jc w:val="right"/>
      <w:rPr>
        <w:rFonts w:cs="Tahoma"/>
        <w:sz w:val="16"/>
        <w:szCs w:val="16"/>
        <w:lang w:val="fr-FR"/>
      </w:rPr>
    </w:pPr>
    <w:r>
      <w:rPr>
        <w:rFonts w:cs="Tahoma"/>
        <w:noProof/>
        <w:sz w:val="16"/>
        <w:szCs w:val="16"/>
        <w:lang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7E13EBB" wp14:editId="77306997">
              <wp:simplePos x="0" y="0"/>
              <wp:positionH relativeFrom="page">
                <wp:posOffset>0</wp:posOffset>
              </wp:positionH>
              <wp:positionV relativeFrom="page">
                <wp:posOffset>10585450</wp:posOffset>
              </wp:positionV>
              <wp:extent cx="7560310" cy="10795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107950"/>
                      </a:xfrm>
                      <a:prstGeom prst="rect">
                        <a:avLst/>
                      </a:prstGeom>
                      <a:solidFill>
                        <a:srgbClr val="254E9C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4FC802" w14:textId="77777777" w:rsidR="00FC322B" w:rsidRDefault="00FC322B" w:rsidP="00CD7A8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E13E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833.5pt;width:595.3pt;height:8.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" fillcolor="#254e9c" stroked="f">
              <v:textbox>
                <w:txbxContent>
                  <w:p w14:paraId="174FC802" w14:textId="77777777" w:rsidR="00FC322B" w:rsidRDefault="00FC322B" w:rsidP="00CD7A81"/>
                </w:txbxContent>
              </v:textbox>
              <w10:wrap anchorx="page" anchory="page"/>
            </v:shape>
          </w:pict>
        </mc:Fallback>
      </mc:AlternateContent>
    </w:r>
    <w:r w:rsidRPr="00214D3B">
      <w:rPr>
        <w:rFonts w:cs="Tahoma"/>
        <w:sz w:val="16"/>
        <w:szCs w:val="16"/>
        <w:lang w:val="fr-FR"/>
      </w:rPr>
      <w:t>File:</w:t>
    </w:r>
    <w:r w:rsidRPr="00214D3B">
      <w:rPr>
        <w:rFonts w:cs="Tahoma"/>
        <w:sz w:val="16"/>
        <w:szCs w:val="16"/>
        <w:lang w:val="fr-FR"/>
      </w:rPr>
      <w:tab/>
    </w:r>
    <w:r w:rsidRPr="002F1FFA">
      <w:rPr>
        <w:rFonts w:cs="Tahoma"/>
        <w:sz w:val="16"/>
        <w:szCs w:val="16"/>
      </w:rPr>
      <w:fldChar w:fldCharType="begin"/>
    </w:r>
    <w:r w:rsidRPr="00214D3B">
      <w:rPr>
        <w:rFonts w:cs="Tahoma"/>
        <w:sz w:val="16"/>
        <w:szCs w:val="16"/>
        <w:lang w:val="fr-FR"/>
      </w:rPr>
      <w:instrText xml:space="preserve"> FILENAME  \* MERGEFORMAT </w:instrText>
    </w:r>
    <w:r w:rsidRPr="002F1FFA">
      <w:rPr>
        <w:rFonts w:cs="Tahoma"/>
        <w:sz w:val="16"/>
        <w:szCs w:val="16"/>
      </w:rPr>
      <w:fldChar w:fldCharType="separate"/>
    </w:r>
    <w:r w:rsidR="00714E4C">
      <w:rPr>
        <w:rFonts w:cs="Tahoma" w:hint="eastAsia"/>
        <w:noProof/>
        <w:sz w:val="16"/>
        <w:szCs w:val="16"/>
        <w:lang w:val="fr-FR"/>
      </w:rPr>
      <w:t>문서</w:t>
    </w:r>
    <w:r w:rsidR="00714E4C">
      <w:rPr>
        <w:rFonts w:cs="Tahoma" w:hint="eastAsia"/>
        <w:noProof/>
        <w:sz w:val="16"/>
        <w:szCs w:val="16"/>
        <w:lang w:val="fr-FR"/>
      </w:rPr>
      <w:t>3</w:t>
    </w:r>
    <w:r w:rsidRPr="002F1FFA">
      <w:rPr>
        <w:rFonts w:cs="Tahoma"/>
        <w:sz w:val="16"/>
        <w:szCs w:val="16"/>
      </w:rPr>
      <w:fldChar w:fldCharType="end"/>
    </w:r>
  </w:p>
  <w:p w14:paraId="03309AED" w14:textId="77777777" w:rsidR="00FC322B" w:rsidRPr="00214D3B" w:rsidRDefault="00FC322B" w:rsidP="00CD7A81">
    <w:pPr>
      <w:pStyle w:val="a4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D5BC0" w14:textId="77777777" w:rsidR="00BC467B" w:rsidRDefault="00BC467B">
      <w:r>
        <w:separator/>
      </w:r>
    </w:p>
  </w:footnote>
  <w:footnote w:type="continuationSeparator" w:id="0">
    <w:p w14:paraId="6EC84603" w14:textId="77777777" w:rsidR="00BC467B" w:rsidRDefault="00BC467B">
      <w:r>
        <w:continuationSeparator/>
      </w:r>
    </w:p>
  </w:footnote>
  <w:footnote w:type="continuationNotice" w:id="1">
    <w:p w14:paraId="7BFD2E64" w14:textId="77777777" w:rsidR="00BC467B" w:rsidRDefault="00BC467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6799"/>
      <w:gridCol w:w="2830"/>
    </w:tblGrid>
    <w:tr w:rsidR="002D6B31" w14:paraId="44C3B03E" w14:textId="77777777" w:rsidTr="00255A33">
      <w:trPr>
        <w:trHeight w:val="936"/>
      </w:trPr>
      <w:tc>
        <w:tcPr>
          <w:tcW w:w="6799" w:type="dxa"/>
        </w:tcPr>
        <w:p w14:paraId="1B4A1934" w14:textId="77777777" w:rsidR="002D6B31" w:rsidRDefault="002D6B31">
          <w:pPr>
            <w:pStyle w:val="a3"/>
          </w:pPr>
        </w:p>
      </w:tc>
      <w:tc>
        <w:tcPr>
          <w:tcW w:w="2830" w:type="dxa"/>
          <w:vAlign w:val="bottom"/>
        </w:tcPr>
        <w:p w14:paraId="04B5928C" w14:textId="77777777" w:rsidR="002D6B31" w:rsidRPr="00255A33" w:rsidRDefault="002D6B31" w:rsidP="00255A33">
          <w:pPr>
            <w:pStyle w:val="a3"/>
            <w:jc w:val="right"/>
            <w:rPr>
              <w:rFonts w:eastAsia="Malgun Gothic"/>
              <w:lang w:eastAsia="ko-KR"/>
            </w:rPr>
          </w:pPr>
          <w:r>
            <w:rPr>
              <w:noProof/>
            </w:rPr>
            <w:drawing>
              <wp:inline distT="0" distB="0" distL="0" distR="0" wp14:anchorId="2AF6F491" wp14:editId="5F111E97">
                <wp:extent cx="1536843" cy="595334"/>
                <wp:effectExtent l="0" t="0" r="6350" b="0"/>
                <wp:docPr id="1099552058" name="그림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9668" cy="6196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24D1AE2" w14:textId="77777777" w:rsidR="002D6B31" w:rsidRDefault="002D6B31" w:rsidP="002D6B3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701"/>
      <w:gridCol w:w="6237"/>
      <w:gridCol w:w="1701"/>
    </w:tblGrid>
    <w:tr w:rsidR="00FC322B" w:rsidRPr="007E7B93" w14:paraId="5F8E9D94" w14:textId="77777777">
      <w:trPr>
        <w:cantSplit/>
        <w:trHeight w:hRule="exact" w:val="707"/>
      </w:trPr>
      <w:tc>
        <w:tcPr>
          <w:tcW w:w="1701" w:type="dxa"/>
        </w:tcPr>
        <w:p w14:paraId="68B7BF11" w14:textId="77777777" w:rsidR="00FC322B" w:rsidRPr="007E7B93" w:rsidRDefault="00FC322B">
          <w:pPr>
            <w:spacing w:after="0"/>
            <w:jc w:val="center"/>
            <w:rPr>
              <w:rFonts w:ascii="FrutigerBold" w:hAnsi="FrutigerBold"/>
              <w:sz w:val="17"/>
            </w:rPr>
          </w:pPr>
        </w:p>
      </w:tc>
      <w:tc>
        <w:tcPr>
          <w:tcW w:w="6237" w:type="dxa"/>
        </w:tcPr>
        <w:p w14:paraId="6C29E87B" w14:textId="77777777" w:rsidR="00FC322B" w:rsidRPr="007E7B93" w:rsidRDefault="00FC322B">
          <w:pPr>
            <w:spacing w:after="0"/>
            <w:jc w:val="center"/>
            <w:rPr>
              <w:rFonts w:ascii="FrutigerBold" w:hAnsi="FrutigerBold"/>
              <w:sz w:val="17"/>
            </w:rPr>
          </w:pPr>
          <w:r w:rsidRPr="007E7B93">
            <w:rPr>
              <w:rFonts w:ascii="FrutigerBold" w:hAnsi="FrutigerBold"/>
              <w:sz w:val="17"/>
            </w:rPr>
            <w:t>&lt;Document Title – please change page #2 accordingly&gt;</w:t>
          </w:r>
        </w:p>
        <w:p w14:paraId="1EC8B9CF" w14:textId="77777777" w:rsidR="00FC322B" w:rsidRPr="007E7B93" w:rsidRDefault="00FC322B">
          <w:pPr>
            <w:spacing w:after="0"/>
            <w:jc w:val="center"/>
            <w:rPr>
              <w:rFonts w:ascii="Frutiger 55 Roman" w:hAnsi="Frutiger 55 Roman"/>
              <w:b/>
              <w:sz w:val="17"/>
            </w:rPr>
          </w:pPr>
          <w:r w:rsidRPr="007E7B93">
            <w:rPr>
              <w:rFonts w:ascii="Frutiger 55 Roman" w:hAnsi="Frutiger 55 Roman"/>
              <w:sz w:val="17"/>
            </w:rPr>
            <w:t>&lt;optional: Document Type&gt;</w:t>
          </w:r>
        </w:p>
      </w:tc>
      <w:tc>
        <w:tcPr>
          <w:tcW w:w="1701" w:type="dxa"/>
        </w:tcPr>
        <w:p w14:paraId="158D0F3F" w14:textId="77777777" w:rsidR="00FC322B" w:rsidRPr="007E7B93" w:rsidRDefault="00FC322B">
          <w:pPr>
            <w:jc w:val="right"/>
            <w:rPr>
              <w:b/>
              <w:sz w:val="17"/>
            </w:rPr>
          </w:pPr>
          <w:r w:rsidRPr="007E7B93">
            <w:rPr>
              <w:b/>
              <w:sz w:val="17"/>
            </w:rPr>
            <w:object w:dxaOrig="1590" w:dyaOrig="439" w14:anchorId="7552100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79.5pt;height:21.95pt" fillcolor="window">
                <v:imagedata r:id="rId1" o:title=""/>
              </v:shape>
              <o:OLEObject Type="Embed" ProgID="Word.Picture.8" ShapeID="_x0000_i1025" DrawAspect="Content" ObjectID="_1819709612" r:id="rId2"/>
            </w:object>
          </w:r>
        </w:p>
      </w:tc>
    </w:tr>
    <w:tr w:rsidR="00FC322B" w:rsidRPr="007E7B93" w14:paraId="02E41357" w14:textId="77777777">
      <w:trPr>
        <w:cantSplit/>
        <w:trHeight w:hRule="exact" w:val="707"/>
      </w:trPr>
      <w:tc>
        <w:tcPr>
          <w:tcW w:w="1701" w:type="dxa"/>
        </w:tcPr>
        <w:p w14:paraId="7D4031B8" w14:textId="77777777" w:rsidR="00FC322B" w:rsidRPr="007E7B93" w:rsidRDefault="00FC322B">
          <w:pPr>
            <w:spacing w:after="0"/>
            <w:jc w:val="center"/>
            <w:rPr>
              <w:rFonts w:ascii="FrutigerBold" w:hAnsi="FrutigerBold"/>
              <w:sz w:val="17"/>
            </w:rPr>
          </w:pPr>
        </w:p>
      </w:tc>
      <w:tc>
        <w:tcPr>
          <w:tcW w:w="6237" w:type="dxa"/>
        </w:tcPr>
        <w:p w14:paraId="22C062D2" w14:textId="77777777" w:rsidR="00FC322B" w:rsidRPr="007E7B93" w:rsidRDefault="00FC322B">
          <w:pPr>
            <w:spacing w:after="0"/>
            <w:jc w:val="center"/>
            <w:rPr>
              <w:rFonts w:ascii="FrutigerBold" w:hAnsi="FrutigerBold"/>
              <w:sz w:val="17"/>
            </w:rPr>
          </w:pPr>
          <w:r w:rsidRPr="007E7B93">
            <w:rPr>
              <w:rFonts w:ascii="FrutigerBold" w:hAnsi="FrutigerBold"/>
              <w:sz w:val="17"/>
            </w:rPr>
            <w:t>&lt;Document Title – please change page #2 accordingly&gt;</w:t>
          </w:r>
        </w:p>
        <w:p w14:paraId="499BD93F" w14:textId="77777777" w:rsidR="00FC322B" w:rsidRPr="007E7B93" w:rsidRDefault="00FC322B">
          <w:pPr>
            <w:spacing w:after="0"/>
            <w:jc w:val="center"/>
            <w:rPr>
              <w:rFonts w:ascii="Frutiger 55 Roman" w:hAnsi="Frutiger 55 Roman"/>
              <w:b/>
              <w:sz w:val="17"/>
            </w:rPr>
          </w:pPr>
          <w:r w:rsidRPr="007E7B93">
            <w:rPr>
              <w:rFonts w:ascii="Frutiger 55 Roman" w:hAnsi="Frutiger 55 Roman"/>
              <w:sz w:val="17"/>
            </w:rPr>
            <w:t>&lt;optional: Document Type&gt;</w:t>
          </w:r>
        </w:p>
      </w:tc>
      <w:tc>
        <w:tcPr>
          <w:tcW w:w="1701" w:type="dxa"/>
        </w:tcPr>
        <w:p w14:paraId="7AEA203F" w14:textId="77777777" w:rsidR="00FC322B" w:rsidRPr="007E7B93" w:rsidRDefault="00FC322B">
          <w:pPr>
            <w:jc w:val="right"/>
            <w:rPr>
              <w:b/>
              <w:sz w:val="17"/>
            </w:rPr>
          </w:pPr>
          <w:r w:rsidRPr="007E7B93">
            <w:rPr>
              <w:b/>
              <w:sz w:val="17"/>
            </w:rPr>
            <w:object w:dxaOrig="1590" w:dyaOrig="439" w14:anchorId="683D78CA">
              <v:shape id="_x0000_i1026" type="#_x0000_t75" style="width:79.5pt;height:21.95pt" fillcolor="window">
                <v:imagedata r:id="rId1" o:title=""/>
              </v:shape>
              <o:OLEObject Type="Embed" ProgID="Word.Picture.8" ShapeID="_x0000_i1026" DrawAspect="Content" ObjectID="_1819709613" r:id="rId3"/>
            </w:object>
          </w:r>
        </w:p>
      </w:tc>
    </w:tr>
  </w:tbl>
  <w:p w14:paraId="02C6AD3A" w14:textId="77777777" w:rsidR="00FC322B" w:rsidRDefault="0078316D">
    <w:pPr>
      <w:pStyle w:val="Punkteunten2"/>
      <w:framePr w:wrap="around" w:x="138" w:y="433"/>
    </w:pPr>
    <w:r>
      <w:pict w14:anchorId="194FC9A8">
        <v:shape id="_x0000_i1027" type="#_x0000_t75" style="width:21.95pt;height:43.5pt" fillcolor="window">
          <v:imagedata r:id="rId4" o:title=""/>
        </v:shape>
      </w:pict>
    </w:r>
    <w:r>
      <w:pict w14:anchorId="24F7F791">
        <v:shape id="_x0000_i1028" type="#_x0000_t75" style="width:21.95pt;height:43.5pt" fillcolor="window">
          <v:imagedata r:id="rId4" o:title=""/>
        </v:shape>
      </w:pict>
    </w:r>
  </w:p>
  <w:p w14:paraId="1AF03B87" w14:textId="77777777" w:rsidR="00FC322B" w:rsidRDefault="00FC322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F82"/>
    <w:multiLevelType w:val="multilevel"/>
    <w:tmpl w:val="1D2E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068A"/>
    <w:multiLevelType w:val="hybridMultilevel"/>
    <w:tmpl w:val="2670E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52A19"/>
    <w:multiLevelType w:val="multilevel"/>
    <w:tmpl w:val="73F0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3757E"/>
    <w:multiLevelType w:val="hybridMultilevel"/>
    <w:tmpl w:val="7A404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8E7D68"/>
    <w:multiLevelType w:val="multilevel"/>
    <w:tmpl w:val="BBA4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406065"/>
    <w:multiLevelType w:val="hybridMultilevel"/>
    <w:tmpl w:val="B1AC8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B0722"/>
    <w:multiLevelType w:val="hybridMultilevel"/>
    <w:tmpl w:val="B086B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716173"/>
    <w:multiLevelType w:val="hybridMultilevel"/>
    <w:tmpl w:val="9D065C2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12E55BE"/>
    <w:multiLevelType w:val="hybridMultilevel"/>
    <w:tmpl w:val="3E6AB5A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12E46B5D"/>
    <w:multiLevelType w:val="hybridMultilevel"/>
    <w:tmpl w:val="3878AF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957643C"/>
    <w:multiLevelType w:val="hybridMultilevel"/>
    <w:tmpl w:val="5276E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3E5026"/>
    <w:multiLevelType w:val="multilevel"/>
    <w:tmpl w:val="EE34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7480A"/>
    <w:multiLevelType w:val="hybridMultilevel"/>
    <w:tmpl w:val="B9CAEDF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A3571A2"/>
    <w:multiLevelType w:val="hybridMultilevel"/>
    <w:tmpl w:val="36549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F68DF"/>
    <w:multiLevelType w:val="hybridMultilevel"/>
    <w:tmpl w:val="EBF81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121B5E"/>
    <w:multiLevelType w:val="multilevel"/>
    <w:tmpl w:val="2EFA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0252F"/>
    <w:multiLevelType w:val="hybridMultilevel"/>
    <w:tmpl w:val="5094CF1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35134C44"/>
    <w:multiLevelType w:val="hybridMultilevel"/>
    <w:tmpl w:val="21B0E1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ACA0D8E"/>
    <w:multiLevelType w:val="hybridMultilevel"/>
    <w:tmpl w:val="518E0C2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3B5C0B29"/>
    <w:multiLevelType w:val="hybridMultilevel"/>
    <w:tmpl w:val="BA840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795FCA"/>
    <w:multiLevelType w:val="hybridMultilevel"/>
    <w:tmpl w:val="1ED664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3BBD7EDD"/>
    <w:multiLevelType w:val="hybridMultilevel"/>
    <w:tmpl w:val="68C6CE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3C6B22D2"/>
    <w:multiLevelType w:val="hybridMultilevel"/>
    <w:tmpl w:val="165E8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4A564F"/>
    <w:multiLevelType w:val="hybridMultilevel"/>
    <w:tmpl w:val="99BA2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A32F2F"/>
    <w:multiLevelType w:val="hybridMultilevel"/>
    <w:tmpl w:val="9EC436A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11B6858"/>
    <w:multiLevelType w:val="multilevel"/>
    <w:tmpl w:val="9960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F3705"/>
    <w:multiLevelType w:val="hybridMultilevel"/>
    <w:tmpl w:val="DDB650A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34C3F86"/>
    <w:multiLevelType w:val="multilevel"/>
    <w:tmpl w:val="355A2E74"/>
    <w:lvl w:ilvl="0">
      <w:start w:val="1"/>
      <w:numFmt w:val="decimal"/>
      <w:pStyle w:val="1"/>
      <w:lvlText w:val="%1"/>
      <w:lvlJc w:val="left"/>
      <w:pPr>
        <w:tabs>
          <w:tab w:val="num" w:pos="568"/>
        </w:tabs>
        <w:ind w:left="568" w:hanging="567"/>
      </w:pPr>
      <w:rPr>
        <w:rFonts w:ascii="Tahoma" w:hAnsi="Tahoma" w:hint="default"/>
        <w:b/>
        <w:bCs/>
        <w:i w:val="0"/>
        <w:sz w:val="24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567" w:hanging="567"/>
      </w:pPr>
      <w:rPr>
        <w:rFonts w:ascii="Tahoma" w:hAnsi="Tahoma" w:hint="default"/>
        <w:b/>
        <w:i w:val="0"/>
        <w:sz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851"/>
        </w:tabs>
        <w:ind w:left="851" w:hanging="851"/>
      </w:pPr>
      <w:rPr>
        <w:rFonts w:ascii="Tahoma" w:hAnsi="Tahoma" w:hint="default"/>
        <w:b/>
        <w:i w:val="0"/>
        <w:sz w:val="20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51"/>
        </w:tabs>
        <w:ind w:left="851" w:hanging="851"/>
      </w:pPr>
      <w:rPr>
        <w:rFonts w:ascii="Tahoma" w:hAnsi="Tahoma" w:hint="default"/>
        <w:b/>
        <w:i w:val="0"/>
        <w:sz w:val="20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b/>
        <w:i w:val="0"/>
        <w:sz w:val="20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851"/>
        </w:tabs>
        <w:ind w:left="851" w:hanging="851"/>
      </w:pPr>
      <w:rPr>
        <w:rFonts w:ascii="Tahoma" w:hAnsi="Tahoma" w:hint="default"/>
        <w:b/>
        <w:i w:val="0"/>
        <w:sz w:val="20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851"/>
        </w:tabs>
        <w:ind w:left="851" w:hanging="851"/>
      </w:pPr>
      <w:rPr>
        <w:rFonts w:ascii="Tahoma" w:hAnsi="Tahoma" w:hint="default"/>
        <w:b/>
        <w:i w:val="0"/>
        <w:sz w:val="20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701"/>
        </w:tabs>
        <w:ind w:left="1701" w:hanging="1701"/>
      </w:pPr>
      <w:rPr>
        <w:rFonts w:ascii="Tahoma" w:hAnsi="Tahoma" w:hint="default"/>
        <w:b/>
        <w:i w:val="0"/>
        <w:sz w:val="20"/>
      </w:rPr>
    </w:lvl>
    <w:lvl w:ilvl="8">
      <w:start w:val="1"/>
      <w:numFmt w:val="decimal"/>
      <w:lvlText w:val="%1.%2.%3.%4.%5.%6.%7.%8.%9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28" w15:restartNumberingAfterBreak="0">
    <w:nsid w:val="55D46FC8"/>
    <w:multiLevelType w:val="hybridMultilevel"/>
    <w:tmpl w:val="1416E08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58B030A6"/>
    <w:multiLevelType w:val="hybridMultilevel"/>
    <w:tmpl w:val="1CEE5ED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595672D6"/>
    <w:multiLevelType w:val="hybridMultilevel"/>
    <w:tmpl w:val="BB145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0160F2"/>
    <w:multiLevelType w:val="hybridMultilevel"/>
    <w:tmpl w:val="BAF4B1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60973A7B"/>
    <w:multiLevelType w:val="hybridMultilevel"/>
    <w:tmpl w:val="9C4E0D8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6BB377FA"/>
    <w:multiLevelType w:val="hybridMultilevel"/>
    <w:tmpl w:val="2BB64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D76379"/>
    <w:multiLevelType w:val="multilevel"/>
    <w:tmpl w:val="ACEE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645C6C"/>
    <w:multiLevelType w:val="hybridMultilevel"/>
    <w:tmpl w:val="1BDC1EA0"/>
    <w:lvl w:ilvl="0" w:tplc="26F4BC66">
      <w:numFmt w:val="bullet"/>
      <w:pStyle w:val="Aufzhlung"/>
      <w:lvlText w:val="-"/>
      <w:lvlJc w:val="left"/>
      <w:pPr>
        <w:tabs>
          <w:tab w:val="num" w:pos="851"/>
        </w:tabs>
        <w:ind w:left="851" w:hanging="284"/>
      </w:pPr>
      <w:rPr>
        <w:rFonts w:ascii="Tahoma" w:eastAsia="Times New Roman" w:hAnsi="Tahoma" w:hint="default"/>
      </w:rPr>
    </w:lvl>
    <w:lvl w:ilvl="1" w:tplc="2D12723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4485D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8077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134E3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5D071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8C9E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D6C9B1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A105E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6C4C1E"/>
    <w:multiLevelType w:val="hybridMultilevel"/>
    <w:tmpl w:val="D1F64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710ACA"/>
    <w:multiLevelType w:val="hybridMultilevel"/>
    <w:tmpl w:val="39FE4C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4540750"/>
    <w:multiLevelType w:val="hybridMultilevel"/>
    <w:tmpl w:val="5E9E2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267DC2"/>
    <w:multiLevelType w:val="hybridMultilevel"/>
    <w:tmpl w:val="8E92E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C63FE7"/>
    <w:multiLevelType w:val="hybridMultilevel"/>
    <w:tmpl w:val="8AE63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B16A4F"/>
    <w:multiLevelType w:val="multilevel"/>
    <w:tmpl w:val="5568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1C53BB"/>
    <w:multiLevelType w:val="hybridMultilevel"/>
    <w:tmpl w:val="D4488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477864">
    <w:abstractNumId w:val="27"/>
  </w:num>
  <w:num w:numId="2" w16cid:durableId="1886793287">
    <w:abstractNumId w:val="35"/>
  </w:num>
  <w:num w:numId="3" w16cid:durableId="1182009006">
    <w:abstractNumId w:val="1"/>
  </w:num>
  <w:num w:numId="4" w16cid:durableId="167645941">
    <w:abstractNumId w:val="37"/>
  </w:num>
  <w:num w:numId="5" w16cid:durableId="1715154761">
    <w:abstractNumId w:val="26"/>
  </w:num>
  <w:num w:numId="6" w16cid:durableId="1745449939">
    <w:abstractNumId w:val="18"/>
  </w:num>
  <w:num w:numId="7" w16cid:durableId="648828895">
    <w:abstractNumId w:val="29"/>
  </w:num>
  <w:num w:numId="8" w16cid:durableId="1489903519">
    <w:abstractNumId w:val="20"/>
  </w:num>
  <w:num w:numId="9" w16cid:durableId="577252880">
    <w:abstractNumId w:val="28"/>
  </w:num>
  <w:num w:numId="10" w16cid:durableId="838303595">
    <w:abstractNumId w:val="8"/>
  </w:num>
  <w:num w:numId="11" w16cid:durableId="1575431751">
    <w:abstractNumId w:val="7"/>
  </w:num>
  <w:num w:numId="12" w16cid:durableId="1650670803">
    <w:abstractNumId w:val="21"/>
  </w:num>
  <w:num w:numId="13" w16cid:durableId="1653211664">
    <w:abstractNumId w:val="31"/>
  </w:num>
  <w:num w:numId="14" w16cid:durableId="164132325">
    <w:abstractNumId w:val="12"/>
  </w:num>
  <w:num w:numId="15" w16cid:durableId="1651442764">
    <w:abstractNumId w:val="9"/>
  </w:num>
  <w:num w:numId="16" w16cid:durableId="361517066">
    <w:abstractNumId w:val="32"/>
  </w:num>
  <w:num w:numId="17" w16cid:durableId="1172375639">
    <w:abstractNumId w:val="16"/>
  </w:num>
  <w:num w:numId="18" w16cid:durableId="889070208">
    <w:abstractNumId w:val="24"/>
  </w:num>
  <w:num w:numId="19" w16cid:durableId="836923544">
    <w:abstractNumId w:val="17"/>
  </w:num>
  <w:num w:numId="20" w16cid:durableId="1261448018">
    <w:abstractNumId w:val="4"/>
  </w:num>
  <w:num w:numId="21" w16cid:durableId="283972169">
    <w:abstractNumId w:val="11"/>
  </w:num>
  <w:num w:numId="22" w16cid:durableId="581376981">
    <w:abstractNumId w:val="25"/>
  </w:num>
  <w:num w:numId="23" w16cid:durableId="1956710802">
    <w:abstractNumId w:val="34"/>
  </w:num>
  <w:num w:numId="24" w16cid:durableId="698580187">
    <w:abstractNumId w:val="41"/>
  </w:num>
  <w:num w:numId="25" w16cid:durableId="1439645614">
    <w:abstractNumId w:val="2"/>
  </w:num>
  <w:num w:numId="26" w16cid:durableId="806748386">
    <w:abstractNumId w:val="15"/>
  </w:num>
  <w:num w:numId="27" w16cid:durableId="1071391787">
    <w:abstractNumId w:val="0"/>
  </w:num>
  <w:num w:numId="28" w16cid:durableId="980962629">
    <w:abstractNumId w:val="5"/>
  </w:num>
  <w:num w:numId="29" w16cid:durableId="148524121">
    <w:abstractNumId w:val="13"/>
  </w:num>
  <w:num w:numId="30" w16cid:durableId="1682774994">
    <w:abstractNumId w:val="40"/>
  </w:num>
  <w:num w:numId="31" w16cid:durableId="110520513">
    <w:abstractNumId w:val="38"/>
  </w:num>
  <w:num w:numId="32" w16cid:durableId="380787787">
    <w:abstractNumId w:val="3"/>
  </w:num>
  <w:num w:numId="33" w16cid:durableId="1778018837">
    <w:abstractNumId w:val="36"/>
  </w:num>
  <w:num w:numId="34" w16cid:durableId="1189298200">
    <w:abstractNumId w:val="10"/>
  </w:num>
  <w:num w:numId="35" w16cid:durableId="2101443530">
    <w:abstractNumId w:val="19"/>
  </w:num>
  <w:num w:numId="36" w16cid:durableId="238637850">
    <w:abstractNumId w:val="30"/>
  </w:num>
  <w:num w:numId="37" w16cid:durableId="1259949967">
    <w:abstractNumId w:val="39"/>
  </w:num>
  <w:num w:numId="38" w16cid:durableId="403449955">
    <w:abstractNumId w:val="6"/>
  </w:num>
  <w:num w:numId="39" w16cid:durableId="953244544">
    <w:abstractNumId w:val="42"/>
  </w:num>
  <w:num w:numId="40" w16cid:durableId="633875115">
    <w:abstractNumId w:val="14"/>
  </w:num>
  <w:num w:numId="41" w16cid:durableId="1094201928">
    <w:abstractNumId w:val="22"/>
  </w:num>
  <w:num w:numId="42" w16cid:durableId="2043095757">
    <w:abstractNumId w:val="23"/>
  </w:num>
  <w:num w:numId="43" w16cid:durableId="24258151">
    <w:abstractNumId w:val="3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E4C"/>
    <w:rsid w:val="00001C19"/>
    <w:rsid w:val="000024A0"/>
    <w:rsid w:val="00005615"/>
    <w:rsid w:val="00005B99"/>
    <w:rsid w:val="00007D41"/>
    <w:rsid w:val="000113E6"/>
    <w:rsid w:val="00011F13"/>
    <w:rsid w:val="00011FD9"/>
    <w:rsid w:val="0001243F"/>
    <w:rsid w:val="0001269E"/>
    <w:rsid w:val="0001679A"/>
    <w:rsid w:val="00017E52"/>
    <w:rsid w:val="000204C8"/>
    <w:rsid w:val="0002270B"/>
    <w:rsid w:val="00023B8D"/>
    <w:rsid w:val="00025B4F"/>
    <w:rsid w:val="00031782"/>
    <w:rsid w:val="00034215"/>
    <w:rsid w:val="00036632"/>
    <w:rsid w:val="00037121"/>
    <w:rsid w:val="00040BD3"/>
    <w:rsid w:val="00040CA1"/>
    <w:rsid w:val="00041387"/>
    <w:rsid w:val="00041622"/>
    <w:rsid w:val="00041CF0"/>
    <w:rsid w:val="00041D33"/>
    <w:rsid w:val="00041FF6"/>
    <w:rsid w:val="00042A59"/>
    <w:rsid w:val="00044E5B"/>
    <w:rsid w:val="00046EE0"/>
    <w:rsid w:val="00047596"/>
    <w:rsid w:val="00047E53"/>
    <w:rsid w:val="00050924"/>
    <w:rsid w:val="0005121D"/>
    <w:rsid w:val="00052098"/>
    <w:rsid w:val="000535F3"/>
    <w:rsid w:val="0005401B"/>
    <w:rsid w:val="00055303"/>
    <w:rsid w:val="0005558B"/>
    <w:rsid w:val="00056203"/>
    <w:rsid w:val="00056336"/>
    <w:rsid w:val="00056A41"/>
    <w:rsid w:val="00057D78"/>
    <w:rsid w:val="0006033F"/>
    <w:rsid w:val="0006062C"/>
    <w:rsid w:val="0006167A"/>
    <w:rsid w:val="00061747"/>
    <w:rsid w:val="000634CB"/>
    <w:rsid w:val="00063831"/>
    <w:rsid w:val="0006602A"/>
    <w:rsid w:val="0006632D"/>
    <w:rsid w:val="00066651"/>
    <w:rsid w:val="00066F04"/>
    <w:rsid w:val="00070347"/>
    <w:rsid w:val="00072C44"/>
    <w:rsid w:val="00073A2B"/>
    <w:rsid w:val="00073EC2"/>
    <w:rsid w:val="0007418A"/>
    <w:rsid w:val="00077477"/>
    <w:rsid w:val="000800C6"/>
    <w:rsid w:val="0008273C"/>
    <w:rsid w:val="00082EF5"/>
    <w:rsid w:val="000830F1"/>
    <w:rsid w:val="00083E9A"/>
    <w:rsid w:val="000855B3"/>
    <w:rsid w:val="00085AE6"/>
    <w:rsid w:val="0008767C"/>
    <w:rsid w:val="00092810"/>
    <w:rsid w:val="00092FA3"/>
    <w:rsid w:val="000944AE"/>
    <w:rsid w:val="00095E3E"/>
    <w:rsid w:val="00096049"/>
    <w:rsid w:val="00097209"/>
    <w:rsid w:val="00097758"/>
    <w:rsid w:val="000978F4"/>
    <w:rsid w:val="000A3B26"/>
    <w:rsid w:val="000A4702"/>
    <w:rsid w:val="000A527A"/>
    <w:rsid w:val="000A5568"/>
    <w:rsid w:val="000A5A8D"/>
    <w:rsid w:val="000A5F33"/>
    <w:rsid w:val="000B04A5"/>
    <w:rsid w:val="000B0AED"/>
    <w:rsid w:val="000B0BDB"/>
    <w:rsid w:val="000B404D"/>
    <w:rsid w:val="000B683B"/>
    <w:rsid w:val="000B7745"/>
    <w:rsid w:val="000C12B6"/>
    <w:rsid w:val="000C19D6"/>
    <w:rsid w:val="000C27B2"/>
    <w:rsid w:val="000C3F3D"/>
    <w:rsid w:val="000C5FAA"/>
    <w:rsid w:val="000C68D6"/>
    <w:rsid w:val="000C6F93"/>
    <w:rsid w:val="000C7FBA"/>
    <w:rsid w:val="000D014F"/>
    <w:rsid w:val="000D2244"/>
    <w:rsid w:val="000D3349"/>
    <w:rsid w:val="000D38D9"/>
    <w:rsid w:val="000D4EE3"/>
    <w:rsid w:val="000D5DDB"/>
    <w:rsid w:val="000D5EF1"/>
    <w:rsid w:val="000D69D8"/>
    <w:rsid w:val="000D7584"/>
    <w:rsid w:val="000D76BD"/>
    <w:rsid w:val="000E095F"/>
    <w:rsid w:val="000E1059"/>
    <w:rsid w:val="000E1B72"/>
    <w:rsid w:val="000E1E99"/>
    <w:rsid w:val="000E20E9"/>
    <w:rsid w:val="000E3CAF"/>
    <w:rsid w:val="000E4170"/>
    <w:rsid w:val="000E43B3"/>
    <w:rsid w:val="000E5747"/>
    <w:rsid w:val="000E65F1"/>
    <w:rsid w:val="000E6A6E"/>
    <w:rsid w:val="000E7E42"/>
    <w:rsid w:val="000F1D22"/>
    <w:rsid w:val="000F221B"/>
    <w:rsid w:val="000F230C"/>
    <w:rsid w:val="000F330C"/>
    <w:rsid w:val="000F334F"/>
    <w:rsid w:val="000F4830"/>
    <w:rsid w:val="000F5C09"/>
    <w:rsid w:val="00102CFF"/>
    <w:rsid w:val="0010734F"/>
    <w:rsid w:val="0011055F"/>
    <w:rsid w:val="00111366"/>
    <w:rsid w:val="001117A4"/>
    <w:rsid w:val="001128BA"/>
    <w:rsid w:val="00113E5A"/>
    <w:rsid w:val="0011414A"/>
    <w:rsid w:val="00117B5B"/>
    <w:rsid w:val="00117CD9"/>
    <w:rsid w:val="00121C9A"/>
    <w:rsid w:val="0012251C"/>
    <w:rsid w:val="00125339"/>
    <w:rsid w:val="001269F8"/>
    <w:rsid w:val="00126B22"/>
    <w:rsid w:val="00127FFD"/>
    <w:rsid w:val="00130B4D"/>
    <w:rsid w:val="00131F31"/>
    <w:rsid w:val="001323A1"/>
    <w:rsid w:val="00132451"/>
    <w:rsid w:val="00136236"/>
    <w:rsid w:val="001377A9"/>
    <w:rsid w:val="001377E3"/>
    <w:rsid w:val="0014405D"/>
    <w:rsid w:val="00145E6B"/>
    <w:rsid w:val="0014689B"/>
    <w:rsid w:val="00150C69"/>
    <w:rsid w:val="001512D5"/>
    <w:rsid w:val="0015297F"/>
    <w:rsid w:val="00152D9E"/>
    <w:rsid w:val="001542D3"/>
    <w:rsid w:val="00155EBA"/>
    <w:rsid w:val="001602BF"/>
    <w:rsid w:val="00161487"/>
    <w:rsid w:val="00161A8B"/>
    <w:rsid w:val="0016205E"/>
    <w:rsid w:val="00162362"/>
    <w:rsid w:val="00163114"/>
    <w:rsid w:val="00164317"/>
    <w:rsid w:val="001658B7"/>
    <w:rsid w:val="001665C9"/>
    <w:rsid w:val="00167373"/>
    <w:rsid w:val="00170F1D"/>
    <w:rsid w:val="00172BF4"/>
    <w:rsid w:val="00173F22"/>
    <w:rsid w:val="00173F97"/>
    <w:rsid w:val="00175583"/>
    <w:rsid w:val="001767BB"/>
    <w:rsid w:val="00180C6D"/>
    <w:rsid w:val="001821F7"/>
    <w:rsid w:val="00182602"/>
    <w:rsid w:val="00183B41"/>
    <w:rsid w:val="001855D5"/>
    <w:rsid w:val="00186953"/>
    <w:rsid w:val="00187BF8"/>
    <w:rsid w:val="00187FB4"/>
    <w:rsid w:val="0019158A"/>
    <w:rsid w:val="00191DC4"/>
    <w:rsid w:val="00196961"/>
    <w:rsid w:val="001A02EB"/>
    <w:rsid w:val="001A07F0"/>
    <w:rsid w:val="001A289F"/>
    <w:rsid w:val="001A46BD"/>
    <w:rsid w:val="001A6AE4"/>
    <w:rsid w:val="001A6AE7"/>
    <w:rsid w:val="001B144A"/>
    <w:rsid w:val="001B182E"/>
    <w:rsid w:val="001B42FF"/>
    <w:rsid w:val="001B4BA3"/>
    <w:rsid w:val="001B5E73"/>
    <w:rsid w:val="001C15D0"/>
    <w:rsid w:val="001C2362"/>
    <w:rsid w:val="001C2D9F"/>
    <w:rsid w:val="001C31D7"/>
    <w:rsid w:val="001C3FDE"/>
    <w:rsid w:val="001C4AEA"/>
    <w:rsid w:val="001C4D8B"/>
    <w:rsid w:val="001C5EB4"/>
    <w:rsid w:val="001C5EE3"/>
    <w:rsid w:val="001C6220"/>
    <w:rsid w:val="001C7456"/>
    <w:rsid w:val="001C7770"/>
    <w:rsid w:val="001D1809"/>
    <w:rsid w:val="001D481D"/>
    <w:rsid w:val="001D4BD8"/>
    <w:rsid w:val="001D5F2D"/>
    <w:rsid w:val="001D6E1A"/>
    <w:rsid w:val="001E0200"/>
    <w:rsid w:val="001E0D79"/>
    <w:rsid w:val="001E18DB"/>
    <w:rsid w:val="001E2316"/>
    <w:rsid w:val="001E3205"/>
    <w:rsid w:val="001E6954"/>
    <w:rsid w:val="001E7D1C"/>
    <w:rsid w:val="001F0CBE"/>
    <w:rsid w:val="001F174C"/>
    <w:rsid w:val="001F1A0D"/>
    <w:rsid w:val="001F3B9F"/>
    <w:rsid w:val="001F5B6F"/>
    <w:rsid w:val="00200204"/>
    <w:rsid w:val="00203776"/>
    <w:rsid w:val="00203A3E"/>
    <w:rsid w:val="002060F8"/>
    <w:rsid w:val="00206A50"/>
    <w:rsid w:val="00207B68"/>
    <w:rsid w:val="002110B9"/>
    <w:rsid w:val="0021339E"/>
    <w:rsid w:val="00214D3B"/>
    <w:rsid w:val="00216D67"/>
    <w:rsid w:val="00216EC6"/>
    <w:rsid w:val="002170D2"/>
    <w:rsid w:val="002174AB"/>
    <w:rsid w:val="002178EC"/>
    <w:rsid w:val="00217D54"/>
    <w:rsid w:val="00217DC8"/>
    <w:rsid w:val="0022187C"/>
    <w:rsid w:val="0022211E"/>
    <w:rsid w:val="00222457"/>
    <w:rsid w:val="00222CA4"/>
    <w:rsid w:val="002243DE"/>
    <w:rsid w:val="00224607"/>
    <w:rsid w:val="00224825"/>
    <w:rsid w:val="00224A58"/>
    <w:rsid w:val="00226A33"/>
    <w:rsid w:val="002272D6"/>
    <w:rsid w:val="0022760C"/>
    <w:rsid w:val="00230B14"/>
    <w:rsid w:val="00232738"/>
    <w:rsid w:val="00233001"/>
    <w:rsid w:val="00234611"/>
    <w:rsid w:val="0023555D"/>
    <w:rsid w:val="00236066"/>
    <w:rsid w:val="0023673B"/>
    <w:rsid w:val="00240120"/>
    <w:rsid w:val="00242F6B"/>
    <w:rsid w:val="00244DD2"/>
    <w:rsid w:val="00245CEA"/>
    <w:rsid w:val="00245D2C"/>
    <w:rsid w:val="00246B32"/>
    <w:rsid w:val="002476C4"/>
    <w:rsid w:val="00247C62"/>
    <w:rsid w:val="0025001D"/>
    <w:rsid w:val="00250B74"/>
    <w:rsid w:val="002519C4"/>
    <w:rsid w:val="00251A8F"/>
    <w:rsid w:val="00252EC1"/>
    <w:rsid w:val="0025361C"/>
    <w:rsid w:val="00254067"/>
    <w:rsid w:val="00255A33"/>
    <w:rsid w:val="00260149"/>
    <w:rsid w:val="00260CBD"/>
    <w:rsid w:val="002617E8"/>
    <w:rsid w:val="002668C0"/>
    <w:rsid w:val="0026776C"/>
    <w:rsid w:val="00272DFD"/>
    <w:rsid w:val="00273CD8"/>
    <w:rsid w:val="00275DA9"/>
    <w:rsid w:val="00276091"/>
    <w:rsid w:val="002764B8"/>
    <w:rsid w:val="00277719"/>
    <w:rsid w:val="00281A6D"/>
    <w:rsid w:val="0028237A"/>
    <w:rsid w:val="00282B63"/>
    <w:rsid w:val="00284135"/>
    <w:rsid w:val="00284236"/>
    <w:rsid w:val="00284ADB"/>
    <w:rsid w:val="00284B91"/>
    <w:rsid w:val="0028510C"/>
    <w:rsid w:val="002852A5"/>
    <w:rsid w:val="00285678"/>
    <w:rsid w:val="002857F8"/>
    <w:rsid w:val="00285ED6"/>
    <w:rsid w:val="00290A1B"/>
    <w:rsid w:val="002915E2"/>
    <w:rsid w:val="00292667"/>
    <w:rsid w:val="002928B2"/>
    <w:rsid w:val="0029463B"/>
    <w:rsid w:val="00294A97"/>
    <w:rsid w:val="00294FC2"/>
    <w:rsid w:val="002959A2"/>
    <w:rsid w:val="0029611B"/>
    <w:rsid w:val="00296295"/>
    <w:rsid w:val="00296E74"/>
    <w:rsid w:val="00297B15"/>
    <w:rsid w:val="00297CF6"/>
    <w:rsid w:val="002A03F8"/>
    <w:rsid w:val="002A1368"/>
    <w:rsid w:val="002A24B0"/>
    <w:rsid w:val="002A2507"/>
    <w:rsid w:val="002A2A18"/>
    <w:rsid w:val="002A4035"/>
    <w:rsid w:val="002A586D"/>
    <w:rsid w:val="002A6369"/>
    <w:rsid w:val="002B164B"/>
    <w:rsid w:val="002B2433"/>
    <w:rsid w:val="002B24E9"/>
    <w:rsid w:val="002B2F13"/>
    <w:rsid w:val="002B6478"/>
    <w:rsid w:val="002B7E43"/>
    <w:rsid w:val="002C2EDF"/>
    <w:rsid w:val="002C3366"/>
    <w:rsid w:val="002C4640"/>
    <w:rsid w:val="002C5F13"/>
    <w:rsid w:val="002C73F8"/>
    <w:rsid w:val="002D0803"/>
    <w:rsid w:val="002D1C3C"/>
    <w:rsid w:val="002D23B6"/>
    <w:rsid w:val="002D3B9F"/>
    <w:rsid w:val="002D5521"/>
    <w:rsid w:val="002D5F37"/>
    <w:rsid w:val="002D6116"/>
    <w:rsid w:val="002D6B31"/>
    <w:rsid w:val="002D6C2D"/>
    <w:rsid w:val="002D6E7C"/>
    <w:rsid w:val="002E27AE"/>
    <w:rsid w:val="002E2BF8"/>
    <w:rsid w:val="002E47E0"/>
    <w:rsid w:val="002E779D"/>
    <w:rsid w:val="002E7BA4"/>
    <w:rsid w:val="002F0672"/>
    <w:rsid w:val="002F1FFA"/>
    <w:rsid w:val="002F495B"/>
    <w:rsid w:val="002F61B1"/>
    <w:rsid w:val="00300854"/>
    <w:rsid w:val="00301B99"/>
    <w:rsid w:val="00302707"/>
    <w:rsid w:val="00303A82"/>
    <w:rsid w:val="00310279"/>
    <w:rsid w:val="00310900"/>
    <w:rsid w:val="00311388"/>
    <w:rsid w:val="003117EF"/>
    <w:rsid w:val="00312445"/>
    <w:rsid w:val="003128CB"/>
    <w:rsid w:val="00314133"/>
    <w:rsid w:val="00315572"/>
    <w:rsid w:val="00316ECC"/>
    <w:rsid w:val="00317BC4"/>
    <w:rsid w:val="003227BF"/>
    <w:rsid w:val="00323F64"/>
    <w:rsid w:val="00324217"/>
    <w:rsid w:val="003246A6"/>
    <w:rsid w:val="0032540E"/>
    <w:rsid w:val="00325789"/>
    <w:rsid w:val="00325FC1"/>
    <w:rsid w:val="00326EBE"/>
    <w:rsid w:val="00337AEC"/>
    <w:rsid w:val="00340EEC"/>
    <w:rsid w:val="003410A1"/>
    <w:rsid w:val="00341124"/>
    <w:rsid w:val="0034113C"/>
    <w:rsid w:val="003424B2"/>
    <w:rsid w:val="00342921"/>
    <w:rsid w:val="00342BA3"/>
    <w:rsid w:val="00343776"/>
    <w:rsid w:val="003437F4"/>
    <w:rsid w:val="00343E8B"/>
    <w:rsid w:val="00344095"/>
    <w:rsid w:val="00344C65"/>
    <w:rsid w:val="00346530"/>
    <w:rsid w:val="003472EE"/>
    <w:rsid w:val="00354F58"/>
    <w:rsid w:val="003554EC"/>
    <w:rsid w:val="003575A3"/>
    <w:rsid w:val="00357683"/>
    <w:rsid w:val="00357FD8"/>
    <w:rsid w:val="0036151B"/>
    <w:rsid w:val="00363E31"/>
    <w:rsid w:val="0036675D"/>
    <w:rsid w:val="00367EE5"/>
    <w:rsid w:val="00371D94"/>
    <w:rsid w:val="00371F8F"/>
    <w:rsid w:val="00372809"/>
    <w:rsid w:val="00372823"/>
    <w:rsid w:val="00373B52"/>
    <w:rsid w:val="00376CCA"/>
    <w:rsid w:val="003771AD"/>
    <w:rsid w:val="0037797F"/>
    <w:rsid w:val="00380F11"/>
    <w:rsid w:val="00383776"/>
    <w:rsid w:val="003847A8"/>
    <w:rsid w:val="00384825"/>
    <w:rsid w:val="003850C0"/>
    <w:rsid w:val="00386BCF"/>
    <w:rsid w:val="0038708D"/>
    <w:rsid w:val="00393BBA"/>
    <w:rsid w:val="00393C24"/>
    <w:rsid w:val="0039559F"/>
    <w:rsid w:val="00395DDD"/>
    <w:rsid w:val="00396D00"/>
    <w:rsid w:val="00396ECE"/>
    <w:rsid w:val="00397CEC"/>
    <w:rsid w:val="003A20E9"/>
    <w:rsid w:val="003A2F8C"/>
    <w:rsid w:val="003A41AB"/>
    <w:rsid w:val="003A4497"/>
    <w:rsid w:val="003A51CB"/>
    <w:rsid w:val="003A532F"/>
    <w:rsid w:val="003A5640"/>
    <w:rsid w:val="003A60BB"/>
    <w:rsid w:val="003A6E66"/>
    <w:rsid w:val="003B0D2E"/>
    <w:rsid w:val="003B0D9F"/>
    <w:rsid w:val="003B2090"/>
    <w:rsid w:val="003B2E32"/>
    <w:rsid w:val="003B3A29"/>
    <w:rsid w:val="003B42AF"/>
    <w:rsid w:val="003B489F"/>
    <w:rsid w:val="003B69BA"/>
    <w:rsid w:val="003C0DC4"/>
    <w:rsid w:val="003C0E89"/>
    <w:rsid w:val="003C2FC0"/>
    <w:rsid w:val="003C3E4E"/>
    <w:rsid w:val="003C4E2B"/>
    <w:rsid w:val="003C7FC9"/>
    <w:rsid w:val="003D0795"/>
    <w:rsid w:val="003D15B4"/>
    <w:rsid w:val="003D2F78"/>
    <w:rsid w:val="003D350A"/>
    <w:rsid w:val="003D3DCA"/>
    <w:rsid w:val="003D4E31"/>
    <w:rsid w:val="003D502D"/>
    <w:rsid w:val="003D5500"/>
    <w:rsid w:val="003E0A97"/>
    <w:rsid w:val="003E10A6"/>
    <w:rsid w:val="003E112C"/>
    <w:rsid w:val="003E25EF"/>
    <w:rsid w:val="003E26BB"/>
    <w:rsid w:val="003E3B19"/>
    <w:rsid w:val="003E45C2"/>
    <w:rsid w:val="003E62F8"/>
    <w:rsid w:val="003F0036"/>
    <w:rsid w:val="003F0634"/>
    <w:rsid w:val="003F150D"/>
    <w:rsid w:val="003F2683"/>
    <w:rsid w:val="003F283F"/>
    <w:rsid w:val="003F3571"/>
    <w:rsid w:val="003F6C5C"/>
    <w:rsid w:val="003F734D"/>
    <w:rsid w:val="003F7D08"/>
    <w:rsid w:val="0040212D"/>
    <w:rsid w:val="00402F18"/>
    <w:rsid w:val="00403B53"/>
    <w:rsid w:val="00405EBC"/>
    <w:rsid w:val="0040667F"/>
    <w:rsid w:val="004119D7"/>
    <w:rsid w:val="004122DE"/>
    <w:rsid w:val="00413186"/>
    <w:rsid w:val="00413B3F"/>
    <w:rsid w:val="004157B3"/>
    <w:rsid w:val="0041717A"/>
    <w:rsid w:val="00417747"/>
    <w:rsid w:val="00421209"/>
    <w:rsid w:val="0042259C"/>
    <w:rsid w:val="004238F5"/>
    <w:rsid w:val="00424B07"/>
    <w:rsid w:val="00424E9D"/>
    <w:rsid w:val="004254DC"/>
    <w:rsid w:val="0042593B"/>
    <w:rsid w:val="00427155"/>
    <w:rsid w:val="00427626"/>
    <w:rsid w:val="0043038B"/>
    <w:rsid w:val="004325F2"/>
    <w:rsid w:val="00433385"/>
    <w:rsid w:val="00434878"/>
    <w:rsid w:val="00435366"/>
    <w:rsid w:val="0043596B"/>
    <w:rsid w:val="00435F4B"/>
    <w:rsid w:val="00441350"/>
    <w:rsid w:val="00441EA0"/>
    <w:rsid w:val="00442F0F"/>
    <w:rsid w:val="00444BD2"/>
    <w:rsid w:val="00445902"/>
    <w:rsid w:val="0044615F"/>
    <w:rsid w:val="00446345"/>
    <w:rsid w:val="00447D51"/>
    <w:rsid w:val="004505FF"/>
    <w:rsid w:val="00450985"/>
    <w:rsid w:val="00450D11"/>
    <w:rsid w:val="00453903"/>
    <w:rsid w:val="00453E15"/>
    <w:rsid w:val="00455163"/>
    <w:rsid w:val="0045689E"/>
    <w:rsid w:val="00456DC5"/>
    <w:rsid w:val="00456F9E"/>
    <w:rsid w:val="004572C8"/>
    <w:rsid w:val="00461CFD"/>
    <w:rsid w:val="0046379D"/>
    <w:rsid w:val="00464645"/>
    <w:rsid w:val="00466316"/>
    <w:rsid w:val="00466D14"/>
    <w:rsid w:val="00466D7B"/>
    <w:rsid w:val="00472C81"/>
    <w:rsid w:val="00474767"/>
    <w:rsid w:val="00474F2B"/>
    <w:rsid w:val="00475735"/>
    <w:rsid w:val="00476384"/>
    <w:rsid w:val="004771F5"/>
    <w:rsid w:val="00477613"/>
    <w:rsid w:val="00480E3B"/>
    <w:rsid w:val="0048117F"/>
    <w:rsid w:val="00481740"/>
    <w:rsid w:val="004824EE"/>
    <w:rsid w:val="00483144"/>
    <w:rsid w:val="004837EA"/>
    <w:rsid w:val="00486F76"/>
    <w:rsid w:val="0049122B"/>
    <w:rsid w:val="0049449F"/>
    <w:rsid w:val="00495459"/>
    <w:rsid w:val="00497B9C"/>
    <w:rsid w:val="004A45FD"/>
    <w:rsid w:val="004A5847"/>
    <w:rsid w:val="004A6B39"/>
    <w:rsid w:val="004A707A"/>
    <w:rsid w:val="004B06E3"/>
    <w:rsid w:val="004B1280"/>
    <w:rsid w:val="004B15BF"/>
    <w:rsid w:val="004B1C4E"/>
    <w:rsid w:val="004B2269"/>
    <w:rsid w:val="004B3496"/>
    <w:rsid w:val="004B3D69"/>
    <w:rsid w:val="004B406A"/>
    <w:rsid w:val="004B74B9"/>
    <w:rsid w:val="004B777E"/>
    <w:rsid w:val="004C224A"/>
    <w:rsid w:val="004C3565"/>
    <w:rsid w:val="004C489C"/>
    <w:rsid w:val="004C4E94"/>
    <w:rsid w:val="004C657E"/>
    <w:rsid w:val="004C732B"/>
    <w:rsid w:val="004D046A"/>
    <w:rsid w:val="004D1369"/>
    <w:rsid w:val="004D1828"/>
    <w:rsid w:val="004D1E45"/>
    <w:rsid w:val="004D28FD"/>
    <w:rsid w:val="004D2B57"/>
    <w:rsid w:val="004D2CDD"/>
    <w:rsid w:val="004D3CB9"/>
    <w:rsid w:val="004D4ECF"/>
    <w:rsid w:val="004D5A56"/>
    <w:rsid w:val="004D67C5"/>
    <w:rsid w:val="004D6A20"/>
    <w:rsid w:val="004D6E4F"/>
    <w:rsid w:val="004E2B41"/>
    <w:rsid w:val="004E5A60"/>
    <w:rsid w:val="004F0B66"/>
    <w:rsid w:val="004F24F5"/>
    <w:rsid w:val="004F3C86"/>
    <w:rsid w:val="004F4004"/>
    <w:rsid w:val="004F7972"/>
    <w:rsid w:val="00500D99"/>
    <w:rsid w:val="005020A0"/>
    <w:rsid w:val="0050408C"/>
    <w:rsid w:val="00506FEE"/>
    <w:rsid w:val="00507165"/>
    <w:rsid w:val="005127A3"/>
    <w:rsid w:val="0051417D"/>
    <w:rsid w:val="00514236"/>
    <w:rsid w:val="00514642"/>
    <w:rsid w:val="00516CE4"/>
    <w:rsid w:val="005171AE"/>
    <w:rsid w:val="00520EDC"/>
    <w:rsid w:val="0052424C"/>
    <w:rsid w:val="00525755"/>
    <w:rsid w:val="0052715D"/>
    <w:rsid w:val="005275F6"/>
    <w:rsid w:val="00530A96"/>
    <w:rsid w:val="00530B8A"/>
    <w:rsid w:val="005318D3"/>
    <w:rsid w:val="005319C9"/>
    <w:rsid w:val="0053314C"/>
    <w:rsid w:val="00533484"/>
    <w:rsid w:val="00533872"/>
    <w:rsid w:val="00534405"/>
    <w:rsid w:val="005344E6"/>
    <w:rsid w:val="00535448"/>
    <w:rsid w:val="005375E1"/>
    <w:rsid w:val="00537A25"/>
    <w:rsid w:val="00537F9E"/>
    <w:rsid w:val="00542DD8"/>
    <w:rsid w:val="0054578F"/>
    <w:rsid w:val="00545B34"/>
    <w:rsid w:val="00546CCF"/>
    <w:rsid w:val="00552D20"/>
    <w:rsid w:val="00554F3A"/>
    <w:rsid w:val="0055545E"/>
    <w:rsid w:val="00555610"/>
    <w:rsid w:val="00555925"/>
    <w:rsid w:val="00557406"/>
    <w:rsid w:val="00560908"/>
    <w:rsid w:val="005612A8"/>
    <w:rsid w:val="005614AB"/>
    <w:rsid w:val="0056190B"/>
    <w:rsid w:val="005653BC"/>
    <w:rsid w:val="00565B81"/>
    <w:rsid w:val="00566C69"/>
    <w:rsid w:val="00567023"/>
    <w:rsid w:val="00571836"/>
    <w:rsid w:val="00574F37"/>
    <w:rsid w:val="005755B7"/>
    <w:rsid w:val="00577637"/>
    <w:rsid w:val="00580075"/>
    <w:rsid w:val="00585A1F"/>
    <w:rsid w:val="00586765"/>
    <w:rsid w:val="0059100B"/>
    <w:rsid w:val="0059134D"/>
    <w:rsid w:val="005921EC"/>
    <w:rsid w:val="00592E6E"/>
    <w:rsid w:val="00593EF5"/>
    <w:rsid w:val="0059436F"/>
    <w:rsid w:val="0059487D"/>
    <w:rsid w:val="0059495E"/>
    <w:rsid w:val="00595445"/>
    <w:rsid w:val="00596523"/>
    <w:rsid w:val="005977B2"/>
    <w:rsid w:val="005979DE"/>
    <w:rsid w:val="005A03B2"/>
    <w:rsid w:val="005A2973"/>
    <w:rsid w:val="005A29A8"/>
    <w:rsid w:val="005A3591"/>
    <w:rsid w:val="005A3B4D"/>
    <w:rsid w:val="005A54DC"/>
    <w:rsid w:val="005A5990"/>
    <w:rsid w:val="005A5DE1"/>
    <w:rsid w:val="005A6E42"/>
    <w:rsid w:val="005A7900"/>
    <w:rsid w:val="005B36D3"/>
    <w:rsid w:val="005B37F5"/>
    <w:rsid w:val="005B411F"/>
    <w:rsid w:val="005B71D3"/>
    <w:rsid w:val="005B7831"/>
    <w:rsid w:val="005C0703"/>
    <w:rsid w:val="005C4733"/>
    <w:rsid w:val="005C4D6A"/>
    <w:rsid w:val="005C5EB8"/>
    <w:rsid w:val="005C7436"/>
    <w:rsid w:val="005C7DC9"/>
    <w:rsid w:val="005D0E9A"/>
    <w:rsid w:val="005D2396"/>
    <w:rsid w:val="005D3D2C"/>
    <w:rsid w:val="005D5032"/>
    <w:rsid w:val="005D7D6B"/>
    <w:rsid w:val="005E0D8C"/>
    <w:rsid w:val="005E0E96"/>
    <w:rsid w:val="005E1B21"/>
    <w:rsid w:val="005E1C43"/>
    <w:rsid w:val="005E20C5"/>
    <w:rsid w:val="005E2C60"/>
    <w:rsid w:val="005E3F8A"/>
    <w:rsid w:val="005E4262"/>
    <w:rsid w:val="005E4CA9"/>
    <w:rsid w:val="005E57EE"/>
    <w:rsid w:val="005E5830"/>
    <w:rsid w:val="005E7710"/>
    <w:rsid w:val="005E7856"/>
    <w:rsid w:val="005E7D88"/>
    <w:rsid w:val="005F1A77"/>
    <w:rsid w:val="005F3222"/>
    <w:rsid w:val="005F3286"/>
    <w:rsid w:val="005F3553"/>
    <w:rsid w:val="005F4800"/>
    <w:rsid w:val="00600571"/>
    <w:rsid w:val="00601F0D"/>
    <w:rsid w:val="00602FB4"/>
    <w:rsid w:val="0060319C"/>
    <w:rsid w:val="006074A7"/>
    <w:rsid w:val="0060787E"/>
    <w:rsid w:val="00607BC5"/>
    <w:rsid w:val="00607D80"/>
    <w:rsid w:val="006101E1"/>
    <w:rsid w:val="00610938"/>
    <w:rsid w:val="00610C0E"/>
    <w:rsid w:val="00611A02"/>
    <w:rsid w:val="006123DE"/>
    <w:rsid w:val="00612F05"/>
    <w:rsid w:val="006131E4"/>
    <w:rsid w:val="00615670"/>
    <w:rsid w:val="00616412"/>
    <w:rsid w:val="00616B35"/>
    <w:rsid w:val="00617BD0"/>
    <w:rsid w:val="00620705"/>
    <w:rsid w:val="006232AF"/>
    <w:rsid w:val="00623429"/>
    <w:rsid w:val="00623995"/>
    <w:rsid w:val="00630D8B"/>
    <w:rsid w:val="006328CF"/>
    <w:rsid w:val="00633001"/>
    <w:rsid w:val="00633E69"/>
    <w:rsid w:val="00634E7F"/>
    <w:rsid w:val="00636C12"/>
    <w:rsid w:val="00640308"/>
    <w:rsid w:val="0064107D"/>
    <w:rsid w:val="006416AB"/>
    <w:rsid w:val="00641A6C"/>
    <w:rsid w:val="0064220F"/>
    <w:rsid w:val="00642B32"/>
    <w:rsid w:val="00646789"/>
    <w:rsid w:val="00646CC4"/>
    <w:rsid w:val="00655B60"/>
    <w:rsid w:val="00656123"/>
    <w:rsid w:val="00657E21"/>
    <w:rsid w:val="00661513"/>
    <w:rsid w:val="00661746"/>
    <w:rsid w:val="00662F86"/>
    <w:rsid w:val="00665EDA"/>
    <w:rsid w:val="006660F6"/>
    <w:rsid w:val="0066793F"/>
    <w:rsid w:val="00670AB4"/>
    <w:rsid w:val="00670D33"/>
    <w:rsid w:val="006731A7"/>
    <w:rsid w:val="006731CD"/>
    <w:rsid w:val="006735AD"/>
    <w:rsid w:val="006743F6"/>
    <w:rsid w:val="006766D7"/>
    <w:rsid w:val="00682E81"/>
    <w:rsid w:val="00683CA3"/>
    <w:rsid w:val="00684182"/>
    <w:rsid w:val="0068643D"/>
    <w:rsid w:val="00686C61"/>
    <w:rsid w:val="00687A9C"/>
    <w:rsid w:val="006925A3"/>
    <w:rsid w:val="00692CFC"/>
    <w:rsid w:val="00696461"/>
    <w:rsid w:val="00696A05"/>
    <w:rsid w:val="00696B63"/>
    <w:rsid w:val="00696EB8"/>
    <w:rsid w:val="0069788B"/>
    <w:rsid w:val="006A2711"/>
    <w:rsid w:val="006A3781"/>
    <w:rsid w:val="006A404D"/>
    <w:rsid w:val="006A4E26"/>
    <w:rsid w:val="006B027B"/>
    <w:rsid w:val="006B3D0C"/>
    <w:rsid w:val="006B53B9"/>
    <w:rsid w:val="006B5B80"/>
    <w:rsid w:val="006B6BF2"/>
    <w:rsid w:val="006C0582"/>
    <w:rsid w:val="006C0663"/>
    <w:rsid w:val="006C2CE9"/>
    <w:rsid w:val="006C30E9"/>
    <w:rsid w:val="006C3774"/>
    <w:rsid w:val="006C4580"/>
    <w:rsid w:val="006C643F"/>
    <w:rsid w:val="006C672D"/>
    <w:rsid w:val="006C6F93"/>
    <w:rsid w:val="006C75C0"/>
    <w:rsid w:val="006C78DD"/>
    <w:rsid w:val="006C7970"/>
    <w:rsid w:val="006D07A5"/>
    <w:rsid w:val="006D0C42"/>
    <w:rsid w:val="006D3239"/>
    <w:rsid w:val="006D3632"/>
    <w:rsid w:val="006D5BA6"/>
    <w:rsid w:val="006D6199"/>
    <w:rsid w:val="006E06E1"/>
    <w:rsid w:val="006E167F"/>
    <w:rsid w:val="006E19EE"/>
    <w:rsid w:val="006E20DE"/>
    <w:rsid w:val="006E2658"/>
    <w:rsid w:val="006E31EA"/>
    <w:rsid w:val="006E3775"/>
    <w:rsid w:val="006E41B8"/>
    <w:rsid w:val="006E7C83"/>
    <w:rsid w:val="006F083B"/>
    <w:rsid w:val="006F0CD8"/>
    <w:rsid w:val="006F13AE"/>
    <w:rsid w:val="006F1D57"/>
    <w:rsid w:val="006F3E2C"/>
    <w:rsid w:val="006F660F"/>
    <w:rsid w:val="006F72BD"/>
    <w:rsid w:val="0070068E"/>
    <w:rsid w:val="00701939"/>
    <w:rsid w:val="00703550"/>
    <w:rsid w:val="007039A3"/>
    <w:rsid w:val="00705867"/>
    <w:rsid w:val="0070624A"/>
    <w:rsid w:val="00706405"/>
    <w:rsid w:val="007102E9"/>
    <w:rsid w:val="00711D7A"/>
    <w:rsid w:val="00711E4E"/>
    <w:rsid w:val="007127B8"/>
    <w:rsid w:val="00714075"/>
    <w:rsid w:val="00714E4C"/>
    <w:rsid w:val="00715195"/>
    <w:rsid w:val="007161C9"/>
    <w:rsid w:val="007176E3"/>
    <w:rsid w:val="007210AD"/>
    <w:rsid w:val="00721D3F"/>
    <w:rsid w:val="00722D5E"/>
    <w:rsid w:val="0072524C"/>
    <w:rsid w:val="00725F5B"/>
    <w:rsid w:val="00732766"/>
    <w:rsid w:val="007333CE"/>
    <w:rsid w:val="00734157"/>
    <w:rsid w:val="00740BEE"/>
    <w:rsid w:val="00741B0D"/>
    <w:rsid w:val="007435EB"/>
    <w:rsid w:val="007502A7"/>
    <w:rsid w:val="007528ED"/>
    <w:rsid w:val="00752D60"/>
    <w:rsid w:val="00752D77"/>
    <w:rsid w:val="00754C62"/>
    <w:rsid w:val="007559DF"/>
    <w:rsid w:val="007607D2"/>
    <w:rsid w:val="00761016"/>
    <w:rsid w:val="00761CEA"/>
    <w:rsid w:val="00763B6F"/>
    <w:rsid w:val="00764D99"/>
    <w:rsid w:val="007652E4"/>
    <w:rsid w:val="00765CE0"/>
    <w:rsid w:val="00766D4C"/>
    <w:rsid w:val="00766F07"/>
    <w:rsid w:val="007676CB"/>
    <w:rsid w:val="007702AA"/>
    <w:rsid w:val="0077152D"/>
    <w:rsid w:val="007715D7"/>
    <w:rsid w:val="00771BD5"/>
    <w:rsid w:val="007727CF"/>
    <w:rsid w:val="00773FBB"/>
    <w:rsid w:val="00774D5A"/>
    <w:rsid w:val="00777139"/>
    <w:rsid w:val="00777E98"/>
    <w:rsid w:val="00780A2C"/>
    <w:rsid w:val="00781A1A"/>
    <w:rsid w:val="0078316D"/>
    <w:rsid w:val="00784645"/>
    <w:rsid w:val="00786A4C"/>
    <w:rsid w:val="00786AF2"/>
    <w:rsid w:val="00786D8D"/>
    <w:rsid w:val="00787ABB"/>
    <w:rsid w:val="00790DB9"/>
    <w:rsid w:val="00791087"/>
    <w:rsid w:val="0079190F"/>
    <w:rsid w:val="0079268C"/>
    <w:rsid w:val="007926AD"/>
    <w:rsid w:val="00792FE1"/>
    <w:rsid w:val="007935FC"/>
    <w:rsid w:val="0079593F"/>
    <w:rsid w:val="00797B8D"/>
    <w:rsid w:val="007A0219"/>
    <w:rsid w:val="007A498C"/>
    <w:rsid w:val="007A4F74"/>
    <w:rsid w:val="007A6FE2"/>
    <w:rsid w:val="007B05D9"/>
    <w:rsid w:val="007B289D"/>
    <w:rsid w:val="007B29EE"/>
    <w:rsid w:val="007B2BA9"/>
    <w:rsid w:val="007B2FD4"/>
    <w:rsid w:val="007B3191"/>
    <w:rsid w:val="007B509E"/>
    <w:rsid w:val="007C0304"/>
    <w:rsid w:val="007C097D"/>
    <w:rsid w:val="007C1203"/>
    <w:rsid w:val="007C26FD"/>
    <w:rsid w:val="007C5AA9"/>
    <w:rsid w:val="007C6135"/>
    <w:rsid w:val="007C62BC"/>
    <w:rsid w:val="007C6658"/>
    <w:rsid w:val="007C7B2B"/>
    <w:rsid w:val="007D0B69"/>
    <w:rsid w:val="007D0C2B"/>
    <w:rsid w:val="007D0FF8"/>
    <w:rsid w:val="007D1BE3"/>
    <w:rsid w:val="007D1D7F"/>
    <w:rsid w:val="007D2411"/>
    <w:rsid w:val="007D3587"/>
    <w:rsid w:val="007D3CD0"/>
    <w:rsid w:val="007D59A5"/>
    <w:rsid w:val="007D6B92"/>
    <w:rsid w:val="007E1053"/>
    <w:rsid w:val="007E167B"/>
    <w:rsid w:val="007E20B5"/>
    <w:rsid w:val="007E2C9E"/>
    <w:rsid w:val="007E2DD2"/>
    <w:rsid w:val="007E695D"/>
    <w:rsid w:val="007E710D"/>
    <w:rsid w:val="007E7B93"/>
    <w:rsid w:val="007F10CA"/>
    <w:rsid w:val="007F3383"/>
    <w:rsid w:val="007F46B4"/>
    <w:rsid w:val="007F4FBC"/>
    <w:rsid w:val="007F514E"/>
    <w:rsid w:val="007F5374"/>
    <w:rsid w:val="007F6200"/>
    <w:rsid w:val="007F64D5"/>
    <w:rsid w:val="007F6B4E"/>
    <w:rsid w:val="00800FCE"/>
    <w:rsid w:val="0080100D"/>
    <w:rsid w:val="00801118"/>
    <w:rsid w:val="008022A6"/>
    <w:rsid w:val="0080352F"/>
    <w:rsid w:val="00803764"/>
    <w:rsid w:val="008059BF"/>
    <w:rsid w:val="00805A0A"/>
    <w:rsid w:val="00805B12"/>
    <w:rsid w:val="0080622D"/>
    <w:rsid w:val="00806D28"/>
    <w:rsid w:val="00807EAC"/>
    <w:rsid w:val="00810219"/>
    <w:rsid w:val="00810B5C"/>
    <w:rsid w:val="008144BB"/>
    <w:rsid w:val="00814A71"/>
    <w:rsid w:val="00814E43"/>
    <w:rsid w:val="00815A3A"/>
    <w:rsid w:val="00816BA5"/>
    <w:rsid w:val="00823690"/>
    <w:rsid w:val="008262E5"/>
    <w:rsid w:val="0082660F"/>
    <w:rsid w:val="008273DC"/>
    <w:rsid w:val="0082786E"/>
    <w:rsid w:val="008305FE"/>
    <w:rsid w:val="008347B7"/>
    <w:rsid w:val="00836FD5"/>
    <w:rsid w:val="00837541"/>
    <w:rsid w:val="008458E6"/>
    <w:rsid w:val="008468D6"/>
    <w:rsid w:val="008509CF"/>
    <w:rsid w:val="0085104B"/>
    <w:rsid w:val="0085104E"/>
    <w:rsid w:val="008512AA"/>
    <w:rsid w:val="008518D2"/>
    <w:rsid w:val="00852340"/>
    <w:rsid w:val="00853899"/>
    <w:rsid w:val="00854895"/>
    <w:rsid w:val="00854E9F"/>
    <w:rsid w:val="0085540B"/>
    <w:rsid w:val="00855E0B"/>
    <w:rsid w:val="008562A5"/>
    <w:rsid w:val="00856A35"/>
    <w:rsid w:val="00856DF7"/>
    <w:rsid w:val="0085779A"/>
    <w:rsid w:val="00857DE9"/>
    <w:rsid w:val="00857FB5"/>
    <w:rsid w:val="00860DFF"/>
    <w:rsid w:val="00861CFF"/>
    <w:rsid w:val="00862949"/>
    <w:rsid w:val="008639D9"/>
    <w:rsid w:val="0086412C"/>
    <w:rsid w:val="0086417E"/>
    <w:rsid w:val="0086565D"/>
    <w:rsid w:val="00866682"/>
    <w:rsid w:val="00867AD9"/>
    <w:rsid w:val="0087076F"/>
    <w:rsid w:val="008714B9"/>
    <w:rsid w:val="00873496"/>
    <w:rsid w:val="00873923"/>
    <w:rsid w:val="008774DF"/>
    <w:rsid w:val="008776B6"/>
    <w:rsid w:val="00880AE6"/>
    <w:rsid w:val="00882747"/>
    <w:rsid w:val="008832B7"/>
    <w:rsid w:val="0088454B"/>
    <w:rsid w:val="008845D8"/>
    <w:rsid w:val="0088504C"/>
    <w:rsid w:val="008855D9"/>
    <w:rsid w:val="0088766B"/>
    <w:rsid w:val="00887F03"/>
    <w:rsid w:val="0089028E"/>
    <w:rsid w:val="00890979"/>
    <w:rsid w:val="00891712"/>
    <w:rsid w:val="0089330B"/>
    <w:rsid w:val="00894B2A"/>
    <w:rsid w:val="00895444"/>
    <w:rsid w:val="008970D9"/>
    <w:rsid w:val="00897CA6"/>
    <w:rsid w:val="00897EF0"/>
    <w:rsid w:val="008A0044"/>
    <w:rsid w:val="008A04CA"/>
    <w:rsid w:val="008A1C47"/>
    <w:rsid w:val="008A1F25"/>
    <w:rsid w:val="008A3005"/>
    <w:rsid w:val="008A343B"/>
    <w:rsid w:val="008A351F"/>
    <w:rsid w:val="008A4FD7"/>
    <w:rsid w:val="008A63D4"/>
    <w:rsid w:val="008A6A72"/>
    <w:rsid w:val="008A76B3"/>
    <w:rsid w:val="008A7D89"/>
    <w:rsid w:val="008B1196"/>
    <w:rsid w:val="008B18A1"/>
    <w:rsid w:val="008B3286"/>
    <w:rsid w:val="008B33D6"/>
    <w:rsid w:val="008B3D2B"/>
    <w:rsid w:val="008B3DD5"/>
    <w:rsid w:val="008B4270"/>
    <w:rsid w:val="008B56A6"/>
    <w:rsid w:val="008B57FD"/>
    <w:rsid w:val="008B64C4"/>
    <w:rsid w:val="008B6548"/>
    <w:rsid w:val="008C0651"/>
    <w:rsid w:val="008C0B59"/>
    <w:rsid w:val="008C0D39"/>
    <w:rsid w:val="008C1420"/>
    <w:rsid w:val="008C1861"/>
    <w:rsid w:val="008C22F5"/>
    <w:rsid w:val="008C271C"/>
    <w:rsid w:val="008C3238"/>
    <w:rsid w:val="008C35CF"/>
    <w:rsid w:val="008C5485"/>
    <w:rsid w:val="008C6DA4"/>
    <w:rsid w:val="008D03EF"/>
    <w:rsid w:val="008D2872"/>
    <w:rsid w:val="008D50DC"/>
    <w:rsid w:val="008D5858"/>
    <w:rsid w:val="008D7AA5"/>
    <w:rsid w:val="008E16A5"/>
    <w:rsid w:val="008E1B83"/>
    <w:rsid w:val="008E290E"/>
    <w:rsid w:val="008E3E59"/>
    <w:rsid w:val="008E40F1"/>
    <w:rsid w:val="008E4202"/>
    <w:rsid w:val="008E44F1"/>
    <w:rsid w:val="008E7248"/>
    <w:rsid w:val="008F2B15"/>
    <w:rsid w:val="008F2FB2"/>
    <w:rsid w:val="008F3C53"/>
    <w:rsid w:val="008F4682"/>
    <w:rsid w:val="008F48BF"/>
    <w:rsid w:val="00901861"/>
    <w:rsid w:val="00902B9B"/>
    <w:rsid w:val="00904A7A"/>
    <w:rsid w:val="00904ADF"/>
    <w:rsid w:val="00904E1D"/>
    <w:rsid w:val="009065FE"/>
    <w:rsid w:val="00907C7E"/>
    <w:rsid w:val="00907F74"/>
    <w:rsid w:val="0091239E"/>
    <w:rsid w:val="00912FA8"/>
    <w:rsid w:val="00913811"/>
    <w:rsid w:val="00914A1C"/>
    <w:rsid w:val="00920B56"/>
    <w:rsid w:val="00921ECD"/>
    <w:rsid w:val="00922995"/>
    <w:rsid w:val="00922CD3"/>
    <w:rsid w:val="00922D54"/>
    <w:rsid w:val="00923D77"/>
    <w:rsid w:val="009251DD"/>
    <w:rsid w:val="0092594E"/>
    <w:rsid w:val="009273F1"/>
    <w:rsid w:val="00927897"/>
    <w:rsid w:val="00927951"/>
    <w:rsid w:val="00930983"/>
    <w:rsid w:val="00933644"/>
    <w:rsid w:val="00935AC4"/>
    <w:rsid w:val="0093790B"/>
    <w:rsid w:val="00941003"/>
    <w:rsid w:val="00943A21"/>
    <w:rsid w:val="0094503E"/>
    <w:rsid w:val="00947FA6"/>
    <w:rsid w:val="00950A9A"/>
    <w:rsid w:val="00952004"/>
    <w:rsid w:val="00953807"/>
    <w:rsid w:val="009538D2"/>
    <w:rsid w:val="00953A5D"/>
    <w:rsid w:val="00953C21"/>
    <w:rsid w:val="009547F7"/>
    <w:rsid w:val="009548C8"/>
    <w:rsid w:val="00955357"/>
    <w:rsid w:val="00960C2F"/>
    <w:rsid w:val="00961F22"/>
    <w:rsid w:val="009675F7"/>
    <w:rsid w:val="00967927"/>
    <w:rsid w:val="0097104B"/>
    <w:rsid w:val="009723C3"/>
    <w:rsid w:val="00974688"/>
    <w:rsid w:val="009749A9"/>
    <w:rsid w:val="009773BF"/>
    <w:rsid w:val="009804EF"/>
    <w:rsid w:val="0098115C"/>
    <w:rsid w:val="00982BB2"/>
    <w:rsid w:val="00982C14"/>
    <w:rsid w:val="00983AA2"/>
    <w:rsid w:val="00984A35"/>
    <w:rsid w:val="009859B4"/>
    <w:rsid w:val="00985A05"/>
    <w:rsid w:val="0098606F"/>
    <w:rsid w:val="0099000B"/>
    <w:rsid w:val="009905E3"/>
    <w:rsid w:val="009908BD"/>
    <w:rsid w:val="0099234B"/>
    <w:rsid w:val="00992779"/>
    <w:rsid w:val="009954AD"/>
    <w:rsid w:val="00995F44"/>
    <w:rsid w:val="00996049"/>
    <w:rsid w:val="00997BC6"/>
    <w:rsid w:val="009A3ABB"/>
    <w:rsid w:val="009A48CF"/>
    <w:rsid w:val="009A499D"/>
    <w:rsid w:val="009A6BD2"/>
    <w:rsid w:val="009A77DA"/>
    <w:rsid w:val="009A7B4E"/>
    <w:rsid w:val="009B0494"/>
    <w:rsid w:val="009B0874"/>
    <w:rsid w:val="009B0C69"/>
    <w:rsid w:val="009B56F3"/>
    <w:rsid w:val="009B5967"/>
    <w:rsid w:val="009B5AA2"/>
    <w:rsid w:val="009B71BE"/>
    <w:rsid w:val="009C013F"/>
    <w:rsid w:val="009C3446"/>
    <w:rsid w:val="009C459D"/>
    <w:rsid w:val="009C47A8"/>
    <w:rsid w:val="009C47ED"/>
    <w:rsid w:val="009C4800"/>
    <w:rsid w:val="009D0820"/>
    <w:rsid w:val="009D1D48"/>
    <w:rsid w:val="009D29B0"/>
    <w:rsid w:val="009D5EEE"/>
    <w:rsid w:val="009D69A6"/>
    <w:rsid w:val="009E07D1"/>
    <w:rsid w:val="009E0E74"/>
    <w:rsid w:val="009E3D35"/>
    <w:rsid w:val="009E3FBC"/>
    <w:rsid w:val="009E410C"/>
    <w:rsid w:val="009E4903"/>
    <w:rsid w:val="009E4940"/>
    <w:rsid w:val="009E4D96"/>
    <w:rsid w:val="009E5A6F"/>
    <w:rsid w:val="009E7034"/>
    <w:rsid w:val="009E74EA"/>
    <w:rsid w:val="009F0BA8"/>
    <w:rsid w:val="009F19EC"/>
    <w:rsid w:val="009F33A6"/>
    <w:rsid w:val="009F46F5"/>
    <w:rsid w:val="009F48A4"/>
    <w:rsid w:val="009F4D43"/>
    <w:rsid w:val="009F52DF"/>
    <w:rsid w:val="009F6160"/>
    <w:rsid w:val="00A00690"/>
    <w:rsid w:val="00A01B9E"/>
    <w:rsid w:val="00A021F3"/>
    <w:rsid w:val="00A02F36"/>
    <w:rsid w:val="00A045F5"/>
    <w:rsid w:val="00A06758"/>
    <w:rsid w:val="00A07351"/>
    <w:rsid w:val="00A077D5"/>
    <w:rsid w:val="00A07CC7"/>
    <w:rsid w:val="00A10A27"/>
    <w:rsid w:val="00A123BA"/>
    <w:rsid w:val="00A12629"/>
    <w:rsid w:val="00A139EC"/>
    <w:rsid w:val="00A15540"/>
    <w:rsid w:val="00A1563D"/>
    <w:rsid w:val="00A15C62"/>
    <w:rsid w:val="00A160B6"/>
    <w:rsid w:val="00A16D0A"/>
    <w:rsid w:val="00A1746B"/>
    <w:rsid w:val="00A217FD"/>
    <w:rsid w:val="00A21BE7"/>
    <w:rsid w:val="00A2302D"/>
    <w:rsid w:val="00A2698F"/>
    <w:rsid w:val="00A30D4C"/>
    <w:rsid w:val="00A31030"/>
    <w:rsid w:val="00A3357C"/>
    <w:rsid w:val="00A35FD7"/>
    <w:rsid w:val="00A36883"/>
    <w:rsid w:val="00A37878"/>
    <w:rsid w:val="00A405A1"/>
    <w:rsid w:val="00A41D65"/>
    <w:rsid w:val="00A42A7B"/>
    <w:rsid w:val="00A42E46"/>
    <w:rsid w:val="00A438B0"/>
    <w:rsid w:val="00A458AB"/>
    <w:rsid w:val="00A45DA5"/>
    <w:rsid w:val="00A46799"/>
    <w:rsid w:val="00A46E96"/>
    <w:rsid w:val="00A5453D"/>
    <w:rsid w:val="00A557BA"/>
    <w:rsid w:val="00A55B1B"/>
    <w:rsid w:val="00A56DCE"/>
    <w:rsid w:val="00A62149"/>
    <w:rsid w:val="00A6247E"/>
    <w:rsid w:val="00A63871"/>
    <w:rsid w:val="00A648C2"/>
    <w:rsid w:val="00A65134"/>
    <w:rsid w:val="00A659E8"/>
    <w:rsid w:val="00A66F35"/>
    <w:rsid w:val="00A67442"/>
    <w:rsid w:val="00A67AE3"/>
    <w:rsid w:val="00A7129C"/>
    <w:rsid w:val="00A7173D"/>
    <w:rsid w:val="00A717F2"/>
    <w:rsid w:val="00A73008"/>
    <w:rsid w:val="00A73A20"/>
    <w:rsid w:val="00A81D56"/>
    <w:rsid w:val="00A867A9"/>
    <w:rsid w:val="00A87152"/>
    <w:rsid w:val="00A87E5E"/>
    <w:rsid w:val="00A96CE6"/>
    <w:rsid w:val="00A97339"/>
    <w:rsid w:val="00AA214F"/>
    <w:rsid w:val="00AA29D6"/>
    <w:rsid w:val="00AA4B6E"/>
    <w:rsid w:val="00AA714B"/>
    <w:rsid w:val="00AA7669"/>
    <w:rsid w:val="00AA7BE4"/>
    <w:rsid w:val="00AB3A45"/>
    <w:rsid w:val="00AB3A50"/>
    <w:rsid w:val="00AB47FB"/>
    <w:rsid w:val="00AB4CB9"/>
    <w:rsid w:val="00AB5481"/>
    <w:rsid w:val="00AB6646"/>
    <w:rsid w:val="00AB676E"/>
    <w:rsid w:val="00AB7922"/>
    <w:rsid w:val="00AC23EF"/>
    <w:rsid w:val="00AC2D5F"/>
    <w:rsid w:val="00AC53EE"/>
    <w:rsid w:val="00AC636B"/>
    <w:rsid w:val="00AC745D"/>
    <w:rsid w:val="00AD05FD"/>
    <w:rsid w:val="00AD1664"/>
    <w:rsid w:val="00AD446C"/>
    <w:rsid w:val="00AD49D0"/>
    <w:rsid w:val="00AD4FA8"/>
    <w:rsid w:val="00AD585A"/>
    <w:rsid w:val="00AD67DF"/>
    <w:rsid w:val="00AD6D4E"/>
    <w:rsid w:val="00AD7C12"/>
    <w:rsid w:val="00AE1B66"/>
    <w:rsid w:val="00AE2462"/>
    <w:rsid w:val="00AE2DDE"/>
    <w:rsid w:val="00AE5190"/>
    <w:rsid w:val="00AE53D9"/>
    <w:rsid w:val="00AE704F"/>
    <w:rsid w:val="00AF0099"/>
    <w:rsid w:val="00AF161A"/>
    <w:rsid w:val="00AF362D"/>
    <w:rsid w:val="00AF4ADC"/>
    <w:rsid w:val="00AF558D"/>
    <w:rsid w:val="00AF5AC6"/>
    <w:rsid w:val="00B01CF2"/>
    <w:rsid w:val="00B03085"/>
    <w:rsid w:val="00B03456"/>
    <w:rsid w:val="00B04E96"/>
    <w:rsid w:val="00B065D2"/>
    <w:rsid w:val="00B164E2"/>
    <w:rsid w:val="00B172FE"/>
    <w:rsid w:val="00B20178"/>
    <w:rsid w:val="00B23A3D"/>
    <w:rsid w:val="00B2407B"/>
    <w:rsid w:val="00B242FB"/>
    <w:rsid w:val="00B2507A"/>
    <w:rsid w:val="00B250D6"/>
    <w:rsid w:val="00B2599B"/>
    <w:rsid w:val="00B27196"/>
    <w:rsid w:val="00B27B4F"/>
    <w:rsid w:val="00B30B88"/>
    <w:rsid w:val="00B30CF0"/>
    <w:rsid w:val="00B30FAE"/>
    <w:rsid w:val="00B33BB2"/>
    <w:rsid w:val="00B374B4"/>
    <w:rsid w:val="00B37918"/>
    <w:rsid w:val="00B40C8E"/>
    <w:rsid w:val="00B435EF"/>
    <w:rsid w:val="00B437B3"/>
    <w:rsid w:val="00B43AE6"/>
    <w:rsid w:val="00B44FDB"/>
    <w:rsid w:val="00B45741"/>
    <w:rsid w:val="00B45F27"/>
    <w:rsid w:val="00B4668A"/>
    <w:rsid w:val="00B46DEC"/>
    <w:rsid w:val="00B52366"/>
    <w:rsid w:val="00B526A7"/>
    <w:rsid w:val="00B53424"/>
    <w:rsid w:val="00B558E0"/>
    <w:rsid w:val="00B55C05"/>
    <w:rsid w:val="00B60D9B"/>
    <w:rsid w:val="00B6121E"/>
    <w:rsid w:val="00B61B7B"/>
    <w:rsid w:val="00B648B4"/>
    <w:rsid w:val="00B64985"/>
    <w:rsid w:val="00B655D9"/>
    <w:rsid w:val="00B67E42"/>
    <w:rsid w:val="00B71DA9"/>
    <w:rsid w:val="00B73085"/>
    <w:rsid w:val="00B74EF5"/>
    <w:rsid w:val="00B7523C"/>
    <w:rsid w:val="00B7542A"/>
    <w:rsid w:val="00B7719D"/>
    <w:rsid w:val="00B77918"/>
    <w:rsid w:val="00B806DD"/>
    <w:rsid w:val="00B807A4"/>
    <w:rsid w:val="00B80F4E"/>
    <w:rsid w:val="00B815B4"/>
    <w:rsid w:val="00B81E4B"/>
    <w:rsid w:val="00B82E17"/>
    <w:rsid w:val="00B83096"/>
    <w:rsid w:val="00B8413C"/>
    <w:rsid w:val="00B85F50"/>
    <w:rsid w:val="00B872F4"/>
    <w:rsid w:val="00B87EBE"/>
    <w:rsid w:val="00B87F6B"/>
    <w:rsid w:val="00B9002B"/>
    <w:rsid w:val="00B9064E"/>
    <w:rsid w:val="00B9190E"/>
    <w:rsid w:val="00B92416"/>
    <w:rsid w:val="00B94D7E"/>
    <w:rsid w:val="00B94EA1"/>
    <w:rsid w:val="00B9522E"/>
    <w:rsid w:val="00B9606B"/>
    <w:rsid w:val="00B96AE0"/>
    <w:rsid w:val="00B972CE"/>
    <w:rsid w:val="00BA0ED4"/>
    <w:rsid w:val="00BA515A"/>
    <w:rsid w:val="00BA6CEF"/>
    <w:rsid w:val="00BA7C8C"/>
    <w:rsid w:val="00BB13EF"/>
    <w:rsid w:val="00BB19A8"/>
    <w:rsid w:val="00BB3EE5"/>
    <w:rsid w:val="00BB484D"/>
    <w:rsid w:val="00BB4B31"/>
    <w:rsid w:val="00BB4EE1"/>
    <w:rsid w:val="00BB5047"/>
    <w:rsid w:val="00BB5EEF"/>
    <w:rsid w:val="00BB640F"/>
    <w:rsid w:val="00BB6B91"/>
    <w:rsid w:val="00BB7906"/>
    <w:rsid w:val="00BC3EBA"/>
    <w:rsid w:val="00BC467B"/>
    <w:rsid w:val="00BC4D69"/>
    <w:rsid w:val="00BD0EC5"/>
    <w:rsid w:val="00BD193A"/>
    <w:rsid w:val="00BD1BE4"/>
    <w:rsid w:val="00BD707C"/>
    <w:rsid w:val="00BD708E"/>
    <w:rsid w:val="00BD763C"/>
    <w:rsid w:val="00BE0A48"/>
    <w:rsid w:val="00BE0B27"/>
    <w:rsid w:val="00BE17AD"/>
    <w:rsid w:val="00BE1B23"/>
    <w:rsid w:val="00BE1B40"/>
    <w:rsid w:val="00BE41C7"/>
    <w:rsid w:val="00BE68E6"/>
    <w:rsid w:val="00BF0368"/>
    <w:rsid w:val="00BF07A6"/>
    <w:rsid w:val="00BF0C87"/>
    <w:rsid w:val="00BF149D"/>
    <w:rsid w:val="00BF14CE"/>
    <w:rsid w:val="00BF221B"/>
    <w:rsid w:val="00BF2288"/>
    <w:rsid w:val="00BF5DCB"/>
    <w:rsid w:val="00BF6594"/>
    <w:rsid w:val="00BF6B6F"/>
    <w:rsid w:val="00BF7BB8"/>
    <w:rsid w:val="00C011C3"/>
    <w:rsid w:val="00C01985"/>
    <w:rsid w:val="00C01AD7"/>
    <w:rsid w:val="00C041BD"/>
    <w:rsid w:val="00C0480D"/>
    <w:rsid w:val="00C05AA7"/>
    <w:rsid w:val="00C05B06"/>
    <w:rsid w:val="00C110CC"/>
    <w:rsid w:val="00C112F7"/>
    <w:rsid w:val="00C1670C"/>
    <w:rsid w:val="00C16937"/>
    <w:rsid w:val="00C20191"/>
    <w:rsid w:val="00C21559"/>
    <w:rsid w:val="00C218F8"/>
    <w:rsid w:val="00C238B9"/>
    <w:rsid w:val="00C23B85"/>
    <w:rsid w:val="00C26406"/>
    <w:rsid w:val="00C30441"/>
    <w:rsid w:val="00C32192"/>
    <w:rsid w:val="00C339A4"/>
    <w:rsid w:val="00C34536"/>
    <w:rsid w:val="00C36650"/>
    <w:rsid w:val="00C3746C"/>
    <w:rsid w:val="00C37994"/>
    <w:rsid w:val="00C37EF7"/>
    <w:rsid w:val="00C40E5F"/>
    <w:rsid w:val="00C443C6"/>
    <w:rsid w:val="00C445C7"/>
    <w:rsid w:val="00C455E1"/>
    <w:rsid w:val="00C46022"/>
    <w:rsid w:val="00C50CB7"/>
    <w:rsid w:val="00C513B1"/>
    <w:rsid w:val="00C5239D"/>
    <w:rsid w:val="00C5501F"/>
    <w:rsid w:val="00C609D1"/>
    <w:rsid w:val="00C60F0C"/>
    <w:rsid w:val="00C61807"/>
    <w:rsid w:val="00C64A43"/>
    <w:rsid w:val="00C664F2"/>
    <w:rsid w:val="00C669BD"/>
    <w:rsid w:val="00C66E08"/>
    <w:rsid w:val="00C6724A"/>
    <w:rsid w:val="00C70A35"/>
    <w:rsid w:val="00C73478"/>
    <w:rsid w:val="00C77863"/>
    <w:rsid w:val="00C77E0C"/>
    <w:rsid w:val="00C802E9"/>
    <w:rsid w:val="00C8082F"/>
    <w:rsid w:val="00C81059"/>
    <w:rsid w:val="00C82133"/>
    <w:rsid w:val="00C82C97"/>
    <w:rsid w:val="00C83289"/>
    <w:rsid w:val="00C83372"/>
    <w:rsid w:val="00C83E77"/>
    <w:rsid w:val="00C84BF1"/>
    <w:rsid w:val="00C85A83"/>
    <w:rsid w:val="00C8648B"/>
    <w:rsid w:val="00C8667E"/>
    <w:rsid w:val="00C87057"/>
    <w:rsid w:val="00C87458"/>
    <w:rsid w:val="00C8759E"/>
    <w:rsid w:val="00C90A58"/>
    <w:rsid w:val="00C923E0"/>
    <w:rsid w:val="00C9248F"/>
    <w:rsid w:val="00C9272A"/>
    <w:rsid w:val="00C92B50"/>
    <w:rsid w:val="00C92E5E"/>
    <w:rsid w:val="00C9308E"/>
    <w:rsid w:val="00C940B5"/>
    <w:rsid w:val="00C94431"/>
    <w:rsid w:val="00C95D35"/>
    <w:rsid w:val="00C9709A"/>
    <w:rsid w:val="00CA162E"/>
    <w:rsid w:val="00CA17B9"/>
    <w:rsid w:val="00CA18A4"/>
    <w:rsid w:val="00CA24B3"/>
    <w:rsid w:val="00CA41D0"/>
    <w:rsid w:val="00CA580A"/>
    <w:rsid w:val="00CA5A3E"/>
    <w:rsid w:val="00CA5A53"/>
    <w:rsid w:val="00CA5AB3"/>
    <w:rsid w:val="00CA5E4E"/>
    <w:rsid w:val="00CA6949"/>
    <w:rsid w:val="00CA6BDB"/>
    <w:rsid w:val="00CA6F41"/>
    <w:rsid w:val="00CA70A8"/>
    <w:rsid w:val="00CA70EA"/>
    <w:rsid w:val="00CA773B"/>
    <w:rsid w:val="00CB04F1"/>
    <w:rsid w:val="00CB0FDE"/>
    <w:rsid w:val="00CB1760"/>
    <w:rsid w:val="00CC13B8"/>
    <w:rsid w:val="00CC184E"/>
    <w:rsid w:val="00CC2D9B"/>
    <w:rsid w:val="00CC4991"/>
    <w:rsid w:val="00CC4B14"/>
    <w:rsid w:val="00CC639B"/>
    <w:rsid w:val="00CC6A97"/>
    <w:rsid w:val="00CD3D39"/>
    <w:rsid w:val="00CD3D55"/>
    <w:rsid w:val="00CD454E"/>
    <w:rsid w:val="00CD48C9"/>
    <w:rsid w:val="00CD630E"/>
    <w:rsid w:val="00CD7323"/>
    <w:rsid w:val="00CD7A81"/>
    <w:rsid w:val="00CE079B"/>
    <w:rsid w:val="00CE0F01"/>
    <w:rsid w:val="00CE19F0"/>
    <w:rsid w:val="00CE4BAB"/>
    <w:rsid w:val="00CE583E"/>
    <w:rsid w:val="00CE5B6D"/>
    <w:rsid w:val="00CE6FDE"/>
    <w:rsid w:val="00CE79AA"/>
    <w:rsid w:val="00CE7E4E"/>
    <w:rsid w:val="00CF0AEF"/>
    <w:rsid w:val="00CF192C"/>
    <w:rsid w:val="00CF30A0"/>
    <w:rsid w:val="00CF50F6"/>
    <w:rsid w:val="00D02128"/>
    <w:rsid w:val="00D02153"/>
    <w:rsid w:val="00D024AB"/>
    <w:rsid w:val="00D02B77"/>
    <w:rsid w:val="00D03CED"/>
    <w:rsid w:val="00D03F59"/>
    <w:rsid w:val="00D06674"/>
    <w:rsid w:val="00D0790D"/>
    <w:rsid w:val="00D11C0E"/>
    <w:rsid w:val="00D12A52"/>
    <w:rsid w:val="00D12D19"/>
    <w:rsid w:val="00D13569"/>
    <w:rsid w:val="00D13A43"/>
    <w:rsid w:val="00D15E89"/>
    <w:rsid w:val="00D16F08"/>
    <w:rsid w:val="00D16F20"/>
    <w:rsid w:val="00D170E3"/>
    <w:rsid w:val="00D17E0F"/>
    <w:rsid w:val="00D20934"/>
    <w:rsid w:val="00D21163"/>
    <w:rsid w:val="00D21201"/>
    <w:rsid w:val="00D243AD"/>
    <w:rsid w:val="00D2610D"/>
    <w:rsid w:val="00D26FD5"/>
    <w:rsid w:val="00D273CB"/>
    <w:rsid w:val="00D276F6"/>
    <w:rsid w:val="00D330F6"/>
    <w:rsid w:val="00D35D7C"/>
    <w:rsid w:val="00D36A1E"/>
    <w:rsid w:val="00D37D3D"/>
    <w:rsid w:val="00D4009F"/>
    <w:rsid w:val="00D406A3"/>
    <w:rsid w:val="00D43670"/>
    <w:rsid w:val="00D44258"/>
    <w:rsid w:val="00D44456"/>
    <w:rsid w:val="00D4577B"/>
    <w:rsid w:val="00D474C0"/>
    <w:rsid w:val="00D475AC"/>
    <w:rsid w:val="00D479AD"/>
    <w:rsid w:val="00D514B3"/>
    <w:rsid w:val="00D52BB5"/>
    <w:rsid w:val="00D5312F"/>
    <w:rsid w:val="00D535C7"/>
    <w:rsid w:val="00D54FC8"/>
    <w:rsid w:val="00D5552D"/>
    <w:rsid w:val="00D55B4B"/>
    <w:rsid w:val="00D55B5D"/>
    <w:rsid w:val="00D60A0E"/>
    <w:rsid w:val="00D60DEB"/>
    <w:rsid w:val="00D60E29"/>
    <w:rsid w:val="00D614AC"/>
    <w:rsid w:val="00D61F56"/>
    <w:rsid w:val="00D65443"/>
    <w:rsid w:val="00D66F4E"/>
    <w:rsid w:val="00D674FA"/>
    <w:rsid w:val="00D67715"/>
    <w:rsid w:val="00D67CD8"/>
    <w:rsid w:val="00D7388A"/>
    <w:rsid w:val="00D74067"/>
    <w:rsid w:val="00D75F21"/>
    <w:rsid w:val="00D762AC"/>
    <w:rsid w:val="00D77F21"/>
    <w:rsid w:val="00D8116C"/>
    <w:rsid w:val="00D81EFC"/>
    <w:rsid w:val="00D83D03"/>
    <w:rsid w:val="00D84FC8"/>
    <w:rsid w:val="00D85C99"/>
    <w:rsid w:val="00D877C0"/>
    <w:rsid w:val="00D922F9"/>
    <w:rsid w:val="00D93474"/>
    <w:rsid w:val="00D93694"/>
    <w:rsid w:val="00D93B03"/>
    <w:rsid w:val="00D94312"/>
    <w:rsid w:val="00D9515A"/>
    <w:rsid w:val="00D95226"/>
    <w:rsid w:val="00D95E11"/>
    <w:rsid w:val="00D96B86"/>
    <w:rsid w:val="00D97E42"/>
    <w:rsid w:val="00DA09C8"/>
    <w:rsid w:val="00DA3D67"/>
    <w:rsid w:val="00DA5127"/>
    <w:rsid w:val="00DA5375"/>
    <w:rsid w:val="00DA5835"/>
    <w:rsid w:val="00DA593A"/>
    <w:rsid w:val="00DA7C92"/>
    <w:rsid w:val="00DA7F81"/>
    <w:rsid w:val="00DB231F"/>
    <w:rsid w:val="00DB39FD"/>
    <w:rsid w:val="00DB4552"/>
    <w:rsid w:val="00DB67D5"/>
    <w:rsid w:val="00DB6FFD"/>
    <w:rsid w:val="00DB74F5"/>
    <w:rsid w:val="00DB7B02"/>
    <w:rsid w:val="00DC046E"/>
    <w:rsid w:val="00DC0885"/>
    <w:rsid w:val="00DC0DC7"/>
    <w:rsid w:val="00DC18E0"/>
    <w:rsid w:val="00DC53D2"/>
    <w:rsid w:val="00DC54FF"/>
    <w:rsid w:val="00DC62E0"/>
    <w:rsid w:val="00DC6E32"/>
    <w:rsid w:val="00DD0B1A"/>
    <w:rsid w:val="00DD16ED"/>
    <w:rsid w:val="00DD2300"/>
    <w:rsid w:val="00DD4B23"/>
    <w:rsid w:val="00DD4B5F"/>
    <w:rsid w:val="00DD5848"/>
    <w:rsid w:val="00DD7724"/>
    <w:rsid w:val="00DE07C3"/>
    <w:rsid w:val="00DE0C61"/>
    <w:rsid w:val="00DE1506"/>
    <w:rsid w:val="00DE1696"/>
    <w:rsid w:val="00DE29EE"/>
    <w:rsid w:val="00DE38CC"/>
    <w:rsid w:val="00DE3F08"/>
    <w:rsid w:val="00DE4327"/>
    <w:rsid w:val="00DE43BC"/>
    <w:rsid w:val="00DE5978"/>
    <w:rsid w:val="00DE7FE9"/>
    <w:rsid w:val="00DF2A2B"/>
    <w:rsid w:val="00DF2B3F"/>
    <w:rsid w:val="00DF6566"/>
    <w:rsid w:val="00DF738B"/>
    <w:rsid w:val="00DF781A"/>
    <w:rsid w:val="00E022FE"/>
    <w:rsid w:val="00E02C05"/>
    <w:rsid w:val="00E03CE6"/>
    <w:rsid w:val="00E041AB"/>
    <w:rsid w:val="00E04C16"/>
    <w:rsid w:val="00E06948"/>
    <w:rsid w:val="00E07C3C"/>
    <w:rsid w:val="00E125A3"/>
    <w:rsid w:val="00E13793"/>
    <w:rsid w:val="00E14E6F"/>
    <w:rsid w:val="00E228FF"/>
    <w:rsid w:val="00E23539"/>
    <w:rsid w:val="00E24F3A"/>
    <w:rsid w:val="00E256C6"/>
    <w:rsid w:val="00E30457"/>
    <w:rsid w:val="00E304BC"/>
    <w:rsid w:val="00E31496"/>
    <w:rsid w:val="00E31E7D"/>
    <w:rsid w:val="00E32389"/>
    <w:rsid w:val="00E340CA"/>
    <w:rsid w:val="00E35B52"/>
    <w:rsid w:val="00E36B31"/>
    <w:rsid w:val="00E3720A"/>
    <w:rsid w:val="00E4226D"/>
    <w:rsid w:val="00E46123"/>
    <w:rsid w:val="00E475D9"/>
    <w:rsid w:val="00E47A19"/>
    <w:rsid w:val="00E47D89"/>
    <w:rsid w:val="00E504F2"/>
    <w:rsid w:val="00E52596"/>
    <w:rsid w:val="00E537C9"/>
    <w:rsid w:val="00E55494"/>
    <w:rsid w:val="00E56F64"/>
    <w:rsid w:val="00E606AD"/>
    <w:rsid w:val="00E61574"/>
    <w:rsid w:val="00E62B69"/>
    <w:rsid w:val="00E63C93"/>
    <w:rsid w:val="00E63D1E"/>
    <w:rsid w:val="00E66E22"/>
    <w:rsid w:val="00E66F3F"/>
    <w:rsid w:val="00E677FF"/>
    <w:rsid w:val="00E67EAF"/>
    <w:rsid w:val="00E67EFB"/>
    <w:rsid w:val="00E7019C"/>
    <w:rsid w:val="00E70EC6"/>
    <w:rsid w:val="00E718AE"/>
    <w:rsid w:val="00E71F5D"/>
    <w:rsid w:val="00E72919"/>
    <w:rsid w:val="00E72FF1"/>
    <w:rsid w:val="00E73776"/>
    <w:rsid w:val="00E741ED"/>
    <w:rsid w:val="00E74653"/>
    <w:rsid w:val="00E76BC8"/>
    <w:rsid w:val="00E76DD6"/>
    <w:rsid w:val="00E7750C"/>
    <w:rsid w:val="00E812C1"/>
    <w:rsid w:val="00E82427"/>
    <w:rsid w:val="00E83319"/>
    <w:rsid w:val="00E842DD"/>
    <w:rsid w:val="00E8588B"/>
    <w:rsid w:val="00E85EBC"/>
    <w:rsid w:val="00E86EE8"/>
    <w:rsid w:val="00E900BA"/>
    <w:rsid w:val="00E92A55"/>
    <w:rsid w:val="00E932EE"/>
    <w:rsid w:val="00E93D3F"/>
    <w:rsid w:val="00E93DA9"/>
    <w:rsid w:val="00E93FAC"/>
    <w:rsid w:val="00E95572"/>
    <w:rsid w:val="00E95C0F"/>
    <w:rsid w:val="00E978C0"/>
    <w:rsid w:val="00E97C52"/>
    <w:rsid w:val="00EA03F9"/>
    <w:rsid w:val="00EA19A6"/>
    <w:rsid w:val="00EA3E80"/>
    <w:rsid w:val="00EA4128"/>
    <w:rsid w:val="00EA4327"/>
    <w:rsid w:val="00EA62B1"/>
    <w:rsid w:val="00EA7AEF"/>
    <w:rsid w:val="00EB0D63"/>
    <w:rsid w:val="00EB1646"/>
    <w:rsid w:val="00EB1E75"/>
    <w:rsid w:val="00EB5512"/>
    <w:rsid w:val="00EB5EF0"/>
    <w:rsid w:val="00EB696D"/>
    <w:rsid w:val="00EB7CE4"/>
    <w:rsid w:val="00EC05DC"/>
    <w:rsid w:val="00EC07AD"/>
    <w:rsid w:val="00EC083F"/>
    <w:rsid w:val="00EC2393"/>
    <w:rsid w:val="00EC2E36"/>
    <w:rsid w:val="00EC6A47"/>
    <w:rsid w:val="00EC786D"/>
    <w:rsid w:val="00ED0309"/>
    <w:rsid w:val="00ED18B8"/>
    <w:rsid w:val="00ED20AE"/>
    <w:rsid w:val="00ED2D05"/>
    <w:rsid w:val="00ED46E8"/>
    <w:rsid w:val="00ED4F28"/>
    <w:rsid w:val="00ED5223"/>
    <w:rsid w:val="00ED6C41"/>
    <w:rsid w:val="00EE07FD"/>
    <w:rsid w:val="00EE0D4C"/>
    <w:rsid w:val="00EE36CB"/>
    <w:rsid w:val="00EE5526"/>
    <w:rsid w:val="00EE6165"/>
    <w:rsid w:val="00EE66F6"/>
    <w:rsid w:val="00EF03E2"/>
    <w:rsid w:val="00EF2771"/>
    <w:rsid w:val="00EF37A6"/>
    <w:rsid w:val="00EF5E28"/>
    <w:rsid w:val="00EF67EA"/>
    <w:rsid w:val="00EF6B90"/>
    <w:rsid w:val="00EF7970"/>
    <w:rsid w:val="00F01673"/>
    <w:rsid w:val="00F019BC"/>
    <w:rsid w:val="00F0406E"/>
    <w:rsid w:val="00F068DC"/>
    <w:rsid w:val="00F06A95"/>
    <w:rsid w:val="00F07629"/>
    <w:rsid w:val="00F11F37"/>
    <w:rsid w:val="00F13641"/>
    <w:rsid w:val="00F13B56"/>
    <w:rsid w:val="00F14BF0"/>
    <w:rsid w:val="00F15B7A"/>
    <w:rsid w:val="00F1722D"/>
    <w:rsid w:val="00F17B7A"/>
    <w:rsid w:val="00F21244"/>
    <w:rsid w:val="00F2131C"/>
    <w:rsid w:val="00F21543"/>
    <w:rsid w:val="00F21D3B"/>
    <w:rsid w:val="00F22275"/>
    <w:rsid w:val="00F22502"/>
    <w:rsid w:val="00F24679"/>
    <w:rsid w:val="00F250AA"/>
    <w:rsid w:val="00F25AFB"/>
    <w:rsid w:val="00F31E55"/>
    <w:rsid w:val="00F328DE"/>
    <w:rsid w:val="00F32A24"/>
    <w:rsid w:val="00F3327C"/>
    <w:rsid w:val="00F3667D"/>
    <w:rsid w:val="00F42244"/>
    <w:rsid w:val="00F4367E"/>
    <w:rsid w:val="00F44CB9"/>
    <w:rsid w:val="00F45CD3"/>
    <w:rsid w:val="00F4602B"/>
    <w:rsid w:val="00F46319"/>
    <w:rsid w:val="00F467B7"/>
    <w:rsid w:val="00F50EAE"/>
    <w:rsid w:val="00F51A24"/>
    <w:rsid w:val="00F54A59"/>
    <w:rsid w:val="00F551A8"/>
    <w:rsid w:val="00F564D4"/>
    <w:rsid w:val="00F566F8"/>
    <w:rsid w:val="00F57E0E"/>
    <w:rsid w:val="00F6052E"/>
    <w:rsid w:val="00F61A4B"/>
    <w:rsid w:val="00F63810"/>
    <w:rsid w:val="00F644F2"/>
    <w:rsid w:val="00F6518D"/>
    <w:rsid w:val="00F70EDD"/>
    <w:rsid w:val="00F72910"/>
    <w:rsid w:val="00F75F07"/>
    <w:rsid w:val="00F77A59"/>
    <w:rsid w:val="00F802E5"/>
    <w:rsid w:val="00F80409"/>
    <w:rsid w:val="00F80484"/>
    <w:rsid w:val="00F81B67"/>
    <w:rsid w:val="00F82FEE"/>
    <w:rsid w:val="00F831A9"/>
    <w:rsid w:val="00F84ACA"/>
    <w:rsid w:val="00F85366"/>
    <w:rsid w:val="00F87841"/>
    <w:rsid w:val="00F87BB9"/>
    <w:rsid w:val="00F91AB9"/>
    <w:rsid w:val="00F91BDC"/>
    <w:rsid w:val="00F91CDE"/>
    <w:rsid w:val="00F9298B"/>
    <w:rsid w:val="00F92E3D"/>
    <w:rsid w:val="00F937BD"/>
    <w:rsid w:val="00F94A88"/>
    <w:rsid w:val="00F95902"/>
    <w:rsid w:val="00F965C0"/>
    <w:rsid w:val="00F9758B"/>
    <w:rsid w:val="00FA0BD9"/>
    <w:rsid w:val="00FA269C"/>
    <w:rsid w:val="00FA2E22"/>
    <w:rsid w:val="00FA411E"/>
    <w:rsid w:val="00FA45C1"/>
    <w:rsid w:val="00FA4F4A"/>
    <w:rsid w:val="00FA675E"/>
    <w:rsid w:val="00FA75DB"/>
    <w:rsid w:val="00FA7727"/>
    <w:rsid w:val="00FA7B66"/>
    <w:rsid w:val="00FB0272"/>
    <w:rsid w:val="00FB1CD0"/>
    <w:rsid w:val="00FB1D2E"/>
    <w:rsid w:val="00FB2FE8"/>
    <w:rsid w:val="00FB34A2"/>
    <w:rsid w:val="00FB4422"/>
    <w:rsid w:val="00FB6CA1"/>
    <w:rsid w:val="00FB74A7"/>
    <w:rsid w:val="00FC086A"/>
    <w:rsid w:val="00FC2443"/>
    <w:rsid w:val="00FC3086"/>
    <w:rsid w:val="00FC322B"/>
    <w:rsid w:val="00FC402B"/>
    <w:rsid w:val="00FC50BE"/>
    <w:rsid w:val="00FC621F"/>
    <w:rsid w:val="00FC7B72"/>
    <w:rsid w:val="00FD045F"/>
    <w:rsid w:val="00FD40BC"/>
    <w:rsid w:val="00FD60E8"/>
    <w:rsid w:val="00FD6732"/>
    <w:rsid w:val="00FD6C88"/>
    <w:rsid w:val="00FE0E58"/>
    <w:rsid w:val="00FE1B4C"/>
    <w:rsid w:val="00FE28BE"/>
    <w:rsid w:val="00FE368A"/>
    <w:rsid w:val="00FE3D61"/>
    <w:rsid w:val="00FE5BE8"/>
    <w:rsid w:val="00FF138F"/>
    <w:rsid w:val="00FF1FCC"/>
    <w:rsid w:val="00FF403E"/>
    <w:rsid w:val="00FF6AC9"/>
    <w:rsid w:val="00FF72F8"/>
    <w:rsid w:val="03D0A110"/>
    <w:rsid w:val="041756B6"/>
    <w:rsid w:val="0942116C"/>
    <w:rsid w:val="199CBA9F"/>
    <w:rsid w:val="1EE4E180"/>
    <w:rsid w:val="1F1E4E48"/>
    <w:rsid w:val="23A111D7"/>
    <w:rsid w:val="23F75BD2"/>
    <w:rsid w:val="24C94A06"/>
    <w:rsid w:val="25A0F8BB"/>
    <w:rsid w:val="2AA6479F"/>
    <w:rsid w:val="2C7657C9"/>
    <w:rsid w:val="34ADD064"/>
    <w:rsid w:val="37AB6351"/>
    <w:rsid w:val="3D92D091"/>
    <w:rsid w:val="41B1C5F8"/>
    <w:rsid w:val="4235159B"/>
    <w:rsid w:val="45EF6CC3"/>
    <w:rsid w:val="4888E9D0"/>
    <w:rsid w:val="49A183E2"/>
    <w:rsid w:val="4EE9B77A"/>
    <w:rsid w:val="545C9253"/>
    <w:rsid w:val="5A6A7FDF"/>
    <w:rsid w:val="5A88C13E"/>
    <w:rsid w:val="635A7FD7"/>
    <w:rsid w:val="6600A767"/>
    <w:rsid w:val="69CD314B"/>
    <w:rsid w:val="6A660743"/>
    <w:rsid w:val="734A4A88"/>
    <w:rsid w:val="76EAB6AB"/>
    <w:rsid w:val="7729FB02"/>
    <w:rsid w:val="79E82438"/>
    <w:rsid w:val="7D34F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2739BE"/>
  <w15:chartTrackingRefBased/>
  <w15:docId w15:val="{1D9FBA41-7D44-4E9D-BFF9-1E90F6C7F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algun Gothic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toc 1" w:uiPriority="39"/>
    <w:lsdException w:name="toc 2" w:uiPriority="39"/>
    <w:lsdException w:name="toc 3" w:uiPriority="39"/>
    <w:lsdException w:name="footer" w:uiPriority="99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73085"/>
    <w:pPr>
      <w:widowControl w:val="0"/>
      <w:spacing w:after="180"/>
      <w:jc w:val="both"/>
    </w:pPr>
    <w:rPr>
      <w:rFonts w:ascii="Tahoma" w:hAnsi="Tahoma"/>
      <w:lang w:eastAsia="ja-JP"/>
    </w:rPr>
  </w:style>
  <w:style w:type="paragraph" w:styleId="1">
    <w:name w:val="heading 1"/>
    <w:aliases w:val="head:1#"/>
    <w:basedOn w:val="a"/>
    <w:next w:val="a"/>
    <w:qFormat/>
    <w:rsid w:val="009A7B4E"/>
    <w:pPr>
      <w:keepNext/>
      <w:numPr>
        <w:numId w:val="1"/>
      </w:numPr>
      <w:outlineLvl w:val="0"/>
    </w:pPr>
    <w:rPr>
      <w:b/>
      <w:sz w:val="24"/>
    </w:rPr>
  </w:style>
  <w:style w:type="paragraph" w:styleId="2">
    <w:name w:val="heading 2"/>
    <w:aliases w:val="head:2#"/>
    <w:basedOn w:val="a"/>
    <w:next w:val="a"/>
    <w:link w:val="2Char"/>
    <w:qFormat/>
    <w:rsid w:val="009A7B4E"/>
    <w:pPr>
      <w:keepNext/>
      <w:numPr>
        <w:ilvl w:val="1"/>
        <w:numId w:val="1"/>
      </w:numPr>
      <w:outlineLvl w:val="1"/>
    </w:pPr>
    <w:rPr>
      <w:b/>
    </w:rPr>
  </w:style>
  <w:style w:type="paragraph" w:styleId="3">
    <w:name w:val="heading 3"/>
    <w:aliases w:val="head:3#"/>
    <w:basedOn w:val="a"/>
    <w:next w:val="a"/>
    <w:link w:val="3Char"/>
    <w:qFormat/>
    <w:rsid w:val="009A7B4E"/>
    <w:pPr>
      <w:keepNext/>
      <w:numPr>
        <w:ilvl w:val="2"/>
        <w:numId w:val="1"/>
      </w:numPr>
      <w:outlineLvl w:val="2"/>
    </w:pPr>
    <w:rPr>
      <w:b/>
    </w:rPr>
  </w:style>
  <w:style w:type="paragraph" w:styleId="4">
    <w:name w:val="heading 4"/>
    <w:aliases w:val="head:4#"/>
    <w:basedOn w:val="a"/>
    <w:next w:val="a"/>
    <w:qFormat/>
    <w:rsid w:val="009A7B4E"/>
    <w:pPr>
      <w:keepNext/>
      <w:numPr>
        <w:ilvl w:val="3"/>
        <w:numId w:val="1"/>
      </w:numPr>
      <w:outlineLvl w:val="3"/>
    </w:pPr>
    <w:rPr>
      <w:b/>
    </w:rPr>
  </w:style>
  <w:style w:type="paragraph" w:styleId="5">
    <w:name w:val="heading 5"/>
    <w:aliases w:val="head:5#"/>
    <w:basedOn w:val="a"/>
    <w:next w:val="a"/>
    <w:qFormat/>
    <w:rsid w:val="009A7B4E"/>
    <w:pPr>
      <w:numPr>
        <w:ilvl w:val="4"/>
        <w:numId w:val="1"/>
      </w:numPr>
      <w:outlineLvl w:val="4"/>
    </w:pPr>
    <w:rPr>
      <w:b/>
    </w:rPr>
  </w:style>
  <w:style w:type="paragraph" w:styleId="6">
    <w:name w:val="heading 6"/>
    <w:basedOn w:val="a"/>
    <w:next w:val="a"/>
    <w:qFormat/>
    <w:rsid w:val="009A7B4E"/>
    <w:pPr>
      <w:numPr>
        <w:ilvl w:val="5"/>
        <w:numId w:val="1"/>
      </w:numPr>
      <w:outlineLvl w:val="5"/>
    </w:pPr>
    <w:rPr>
      <w:b/>
    </w:rPr>
  </w:style>
  <w:style w:type="paragraph" w:styleId="7">
    <w:name w:val="heading 7"/>
    <w:basedOn w:val="a"/>
    <w:next w:val="a"/>
    <w:rsid w:val="009A7B4E"/>
    <w:pPr>
      <w:numPr>
        <w:ilvl w:val="6"/>
        <w:numId w:val="1"/>
      </w:numPr>
      <w:outlineLvl w:val="6"/>
    </w:pPr>
    <w:rPr>
      <w:b/>
    </w:rPr>
  </w:style>
  <w:style w:type="paragraph" w:styleId="8">
    <w:name w:val="heading 8"/>
    <w:basedOn w:val="a"/>
    <w:next w:val="a"/>
    <w:rsid w:val="009A7B4E"/>
    <w:pPr>
      <w:numPr>
        <w:ilvl w:val="7"/>
        <w:numId w:val="1"/>
      </w:numPr>
      <w:outlineLvl w:val="7"/>
    </w:pPr>
    <w:rPr>
      <w:b/>
    </w:rPr>
  </w:style>
  <w:style w:type="paragraph" w:styleId="9">
    <w:name w:val="heading 9"/>
    <w:basedOn w:val="a"/>
    <w:next w:val="a"/>
    <w:rsid w:val="00C83372"/>
    <w:p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spacing w:after="0" w:line="200" w:lineRule="exact"/>
    </w:pPr>
    <w:rPr>
      <w:rFonts w:ascii="ACaslon Regular" w:hAnsi="ACaslon Regular"/>
      <w:sz w:val="14"/>
    </w:rPr>
  </w:style>
  <w:style w:type="paragraph" w:customStyle="1" w:styleId="Logo">
    <w:name w:val="Logo"/>
    <w:basedOn w:val="a3"/>
    <w:pPr>
      <w:framePr w:w="1701" w:h="510" w:hRule="exact" w:hSpace="142" w:wrap="around" w:vAnchor="page" w:hAnchor="page" w:x="8960" w:y="2553"/>
      <w:spacing w:line="240" w:lineRule="auto"/>
      <w:ind w:right="-28"/>
    </w:pPr>
  </w:style>
  <w:style w:type="paragraph" w:customStyle="1" w:styleId="Punkte">
    <w:name w:val="Punkte"/>
    <w:basedOn w:val="a"/>
    <w:pPr>
      <w:framePr w:hSpace="142" w:wrap="around" w:vAnchor="page" w:hAnchor="page" w:x="1532" w:y="710"/>
    </w:pPr>
  </w:style>
  <w:style w:type="paragraph" w:customStyle="1" w:styleId="Punkteunten">
    <w:name w:val="Punkte unten"/>
    <w:basedOn w:val="a"/>
    <w:pPr>
      <w:framePr w:hSpace="142" w:wrap="around" w:vAnchor="page" w:hAnchor="page" w:x="9527" w:y="10717"/>
    </w:pPr>
    <w:rPr>
      <w:vanish/>
    </w:rPr>
  </w:style>
  <w:style w:type="paragraph" w:customStyle="1" w:styleId="Punkteunten2">
    <w:name w:val="Punkte unten 2"/>
    <w:basedOn w:val="a"/>
    <w:pPr>
      <w:framePr w:hSpace="142" w:wrap="around" w:vAnchor="page" w:hAnchor="page" w:x="9527" w:y="15265"/>
    </w:pPr>
  </w:style>
  <w:style w:type="paragraph" w:styleId="a4">
    <w:name w:val="footer"/>
    <w:basedOn w:val="a"/>
    <w:link w:val="Char"/>
    <w:uiPriority w:val="99"/>
    <w:rsid w:val="00586765"/>
    <w:pPr>
      <w:tabs>
        <w:tab w:val="center" w:pos="4536"/>
        <w:tab w:val="right" w:pos="9072"/>
      </w:tabs>
      <w:spacing w:after="0"/>
    </w:pPr>
    <w:rPr>
      <w:sz w:val="16"/>
    </w:rPr>
  </w:style>
  <w:style w:type="paragraph" w:styleId="40">
    <w:name w:val="toc 4"/>
    <w:basedOn w:val="10"/>
    <w:semiHidden/>
    <w:rsid w:val="007435EB"/>
    <w:pPr>
      <w:ind w:left="0" w:firstLine="1843"/>
    </w:pPr>
  </w:style>
  <w:style w:type="paragraph" w:styleId="10">
    <w:name w:val="toc 1"/>
    <w:basedOn w:val="a"/>
    <w:next w:val="a"/>
    <w:uiPriority w:val="39"/>
    <w:rsid w:val="007435EB"/>
    <w:pPr>
      <w:widowControl/>
      <w:tabs>
        <w:tab w:val="left" w:pos="709"/>
        <w:tab w:val="right" w:leader="dot" w:pos="9639"/>
        <w:tab w:val="right" w:leader="dot" w:pos="9923"/>
      </w:tabs>
      <w:spacing w:after="0"/>
      <w:ind w:left="284" w:hanging="284"/>
    </w:pPr>
    <w:rPr>
      <w:b/>
      <w:noProof/>
    </w:rPr>
  </w:style>
  <w:style w:type="paragraph" w:styleId="20">
    <w:name w:val="toc 2"/>
    <w:basedOn w:val="10"/>
    <w:uiPriority w:val="39"/>
    <w:rsid w:val="00E66E22"/>
    <w:pPr>
      <w:tabs>
        <w:tab w:val="clear" w:pos="709"/>
        <w:tab w:val="left" w:pos="992"/>
      </w:tabs>
      <w:ind w:left="568"/>
    </w:pPr>
  </w:style>
  <w:style w:type="paragraph" w:styleId="30">
    <w:name w:val="toc 3"/>
    <w:basedOn w:val="20"/>
    <w:uiPriority w:val="39"/>
    <w:rsid w:val="0006602A"/>
    <w:pPr>
      <w:tabs>
        <w:tab w:val="clear" w:pos="992"/>
        <w:tab w:val="left" w:pos="1418"/>
      </w:tabs>
      <w:ind w:left="1276" w:hanging="567"/>
    </w:pPr>
  </w:style>
  <w:style w:type="paragraph" w:styleId="50">
    <w:name w:val="toc 5"/>
    <w:basedOn w:val="a"/>
    <w:next w:val="a"/>
    <w:semiHidden/>
    <w:pPr>
      <w:tabs>
        <w:tab w:val="left" w:pos="567"/>
        <w:tab w:val="right" w:pos="8789"/>
      </w:tabs>
    </w:pPr>
  </w:style>
  <w:style w:type="paragraph" w:styleId="60">
    <w:name w:val="toc 6"/>
    <w:basedOn w:val="a"/>
    <w:next w:val="a"/>
    <w:semiHidden/>
    <w:pPr>
      <w:tabs>
        <w:tab w:val="right" w:pos="8789"/>
      </w:tabs>
      <w:ind w:left="900"/>
    </w:pPr>
  </w:style>
  <w:style w:type="paragraph" w:styleId="70">
    <w:name w:val="toc 7"/>
    <w:basedOn w:val="a"/>
    <w:next w:val="a"/>
    <w:semiHidden/>
    <w:pPr>
      <w:tabs>
        <w:tab w:val="right" w:pos="8789"/>
      </w:tabs>
      <w:ind w:left="1080"/>
    </w:pPr>
  </w:style>
  <w:style w:type="paragraph" w:styleId="80">
    <w:name w:val="toc 8"/>
    <w:basedOn w:val="a"/>
    <w:next w:val="a"/>
    <w:semiHidden/>
    <w:pPr>
      <w:tabs>
        <w:tab w:val="right" w:pos="8789"/>
      </w:tabs>
      <w:ind w:left="1260"/>
    </w:pPr>
  </w:style>
  <w:style w:type="paragraph" w:styleId="90">
    <w:name w:val="toc 9"/>
    <w:basedOn w:val="a"/>
    <w:next w:val="a"/>
    <w:semiHidden/>
    <w:pPr>
      <w:tabs>
        <w:tab w:val="right" w:pos="8789"/>
      </w:tabs>
      <w:ind w:left="1440"/>
    </w:pPr>
  </w:style>
  <w:style w:type="paragraph" w:customStyle="1" w:styleId="Tabelle">
    <w:name w:val="Tabelle"/>
    <w:basedOn w:val="a"/>
    <w:rsid w:val="00D170E3"/>
    <w:pPr>
      <w:widowControl/>
      <w:tabs>
        <w:tab w:val="left" w:pos="497"/>
      </w:tabs>
      <w:spacing w:after="0" w:line="240" w:lineRule="atLeast"/>
      <w:ind w:left="57" w:right="57"/>
    </w:pPr>
    <w:rPr>
      <w:spacing w:val="-5"/>
    </w:rPr>
  </w:style>
  <w:style w:type="paragraph" w:customStyle="1" w:styleId="Definitionen">
    <w:name w:val="Definitionen"/>
    <w:basedOn w:val="a"/>
    <w:pPr>
      <w:ind w:left="1418" w:hanging="851"/>
    </w:pPr>
  </w:style>
  <w:style w:type="paragraph" w:customStyle="1" w:styleId="TOChead">
    <w:name w:val="TOC_head"/>
    <w:basedOn w:val="a"/>
    <w:next w:val="a"/>
    <w:rsid w:val="00774D5A"/>
    <w:pPr>
      <w:pageBreakBefore/>
      <w:widowControl/>
      <w:spacing w:before="280" w:after="120"/>
    </w:pPr>
    <w:rPr>
      <w:rFonts w:cs="Tahoma"/>
      <w:b/>
      <w:noProof/>
      <w:sz w:val="24"/>
    </w:rPr>
  </w:style>
  <w:style w:type="paragraph" w:styleId="a5">
    <w:name w:val="Body Text Indent"/>
    <w:basedOn w:val="a"/>
    <w:rPr>
      <w:i/>
    </w:rPr>
  </w:style>
  <w:style w:type="paragraph" w:styleId="a6">
    <w:name w:val="Title"/>
    <w:basedOn w:val="a"/>
    <w:qFormat/>
    <w:rsid w:val="00095E3E"/>
    <w:pPr>
      <w:jc w:val="center"/>
    </w:pPr>
    <w:rPr>
      <w:b/>
      <w:sz w:val="36"/>
    </w:rPr>
  </w:style>
  <w:style w:type="paragraph" w:styleId="a7">
    <w:name w:val="Document Map"/>
    <w:basedOn w:val="a"/>
    <w:semiHidden/>
    <w:pPr>
      <w:shd w:val="clear" w:color="auto" w:fill="000080"/>
    </w:pPr>
  </w:style>
  <w:style w:type="paragraph" w:styleId="a8">
    <w:name w:val="Subtitle"/>
    <w:basedOn w:val="a"/>
    <w:qFormat/>
    <w:rsid w:val="007435EB"/>
    <w:pPr>
      <w:outlineLvl w:val="0"/>
    </w:pPr>
    <w:rPr>
      <w:sz w:val="32"/>
    </w:rPr>
  </w:style>
  <w:style w:type="character" w:customStyle="1" w:styleId="emphasisbold">
    <w:name w:val="emphasis_bold"/>
    <w:rPr>
      <w:b/>
      <w:noProof w:val="0"/>
      <w:lang w:val="en-US"/>
    </w:rPr>
  </w:style>
  <w:style w:type="paragraph" w:customStyle="1" w:styleId="CopyrightTitle">
    <w:name w:val="Copyright Title"/>
    <w:basedOn w:val="a"/>
    <w:next w:val="CopyrightText"/>
    <w:pPr>
      <w:widowControl/>
      <w:pBdr>
        <w:top w:val="single" w:sz="6" w:space="1" w:color="auto"/>
      </w:pBdr>
      <w:spacing w:after="60"/>
    </w:pPr>
    <w:rPr>
      <w:rFonts w:ascii="Frutiger 55 Roman" w:hAnsi="Frutiger 55 Roman"/>
      <w:b/>
      <w:snapToGrid w:val="0"/>
      <w:kern w:val="28"/>
      <w:lang w:eastAsia="de-DE"/>
    </w:rPr>
  </w:style>
  <w:style w:type="paragraph" w:customStyle="1" w:styleId="CopyrightText">
    <w:name w:val="Copyright Text"/>
    <w:basedOn w:val="a"/>
    <w:pPr>
      <w:widowControl/>
      <w:spacing w:before="80" w:after="0"/>
    </w:pPr>
  </w:style>
  <w:style w:type="paragraph" w:styleId="21">
    <w:name w:val="Body Text Indent 2"/>
    <w:basedOn w:val="a"/>
    <w:rPr>
      <w:i/>
      <w:color w:val="000080"/>
    </w:rPr>
  </w:style>
  <w:style w:type="paragraph" w:styleId="31">
    <w:name w:val="Body Text Indent 3"/>
    <w:basedOn w:val="a"/>
  </w:style>
  <w:style w:type="paragraph" w:styleId="a9">
    <w:name w:val="caption"/>
    <w:basedOn w:val="a"/>
    <w:next w:val="a"/>
    <w:pPr>
      <w:spacing w:before="120" w:after="120"/>
    </w:pPr>
    <w:rPr>
      <w:rFonts w:ascii="Frutiger 55 Roman" w:hAnsi="Frutiger 55 Roman"/>
      <w:sz w:val="17"/>
    </w:rPr>
  </w:style>
  <w:style w:type="paragraph" w:styleId="32">
    <w:name w:val="Body Text 3"/>
    <w:basedOn w:val="a"/>
    <w:pPr>
      <w:widowControl/>
      <w:tabs>
        <w:tab w:val="left" w:pos="180"/>
      </w:tabs>
      <w:spacing w:after="120"/>
    </w:pPr>
    <w:rPr>
      <w:rFonts w:ascii="Frutiger 55 Roman" w:hAnsi="Frutiger 55 Roman"/>
      <w:sz w:val="22"/>
      <w:lang w:val="de-DE" w:eastAsia="de-DE"/>
    </w:rPr>
  </w:style>
  <w:style w:type="character" w:styleId="aa">
    <w:name w:val="page number"/>
    <w:basedOn w:val="a0"/>
  </w:style>
  <w:style w:type="character" w:styleId="ab">
    <w:name w:val="annotation reference"/>
    <w:semiHidden/>
    <w:rPr>
      <w:sz w:val="16"/>
    </w:rPr>
  </w:style>
  <w:style w:type="paragraph" w:styleId="ac">
    <w:name w:val="annotation text"/>
    <w:basedOn w:val="a"/>
    <w:link w:val="Char0"/>
    <w:semiHidden/>
  </w:style>
  <w:style w:type="character" w:styleId="ad">
    <w:name w:val="Hyperlink"/>
    <w:uiPriority w:val="99"/>
    <w:rsid w:val="00761CEA"/>
    <w:rPr>
      <w:color w:val="0000FF"/>
      <w:u w:val="single"/>
    </w:rPr>
  </w:style>
  <w:style w:type="paragraph" w:customStyle="1" w:styleId="Aufzhlung">
    <w:name w:val="Aufzählung"/>
    <w:basedOn w:val="a"/>
    <w:rsid w:val="00CA5A53"/>
    <w:pPr>
      <w:numPr>
        <w:numId w:val="2"/>
      </w:numPr>
    </w:pPr>
  </w:style>
  <w:style w:type="character" w:customStyle="1" w:styleId="2Char">
    <w:name w:val="제목 2 Char"/>
    <w:aliases w:val="head:2# Char"/>
    <w:link w:val="2"/>
    <w:rsid w:val="00774D5A"/>
    <w:rPr>
      <w:rFonts w:ascii="Tahoma" w:hAnsi="Tahoma"/>
      <w:b/>
      <w:lang w:eastAsia="ja-JP"/>
    </w:rPr>
  </w:style>
  <w:style w:type="paragraph" w:customStyle="1" w:styleId="Untertitel2">
    <w:name w:val="Untertitel2"/>
    <w:basedOn w:val="a8"/>
    <w:rsid w:val="00F80409"/>
    <w:rPr>
      <w:color w:val="808080"/>
      <w:lang w:val="en-GB"/>
    </w:rPr>
  </w:style>
  <w:style w:type="paragraph" w:customStyle="1" w:styleId="Subtitle1">
    <w:name w:val="Subtitle1"/>
    <w:basedOn w:val="a"/>
    <w:next w:val="a"/>
    <w:rsid w:val="00F80409"/>
    <w:pPr>
      <w:jc w:val="center"/>
    </w:pPr>
    <w:rPr>
      <w:sz w:val="28"/>
      <w:lang w:val="en-GB"/>
    </w:rPr>
  </w:style>
  <w:style w:type="paragraph" w:customStyle="1" w:styleId="FormatvorlageTabelle8ptLinks0cmErsteZeile0cm1">
    <w:name w:val="Formatvorlage Tabelle + 8 pt Links:  0 cm Erste Zeile:  0 cm1"/>
    <w:basedOn w:val="Tabelle"/>
    <w:rsid w:val="00F80409"/>
    <w:pPr>
      <w:ind w:left="0"/>
    </w:pPr>
    <w:rPr>
      <w:sz w:val="16"/>
    </w:rPr>
  </w:style>
  <w:style w:type="paragraph" w:customStyle="1" w:styleId="Subtitle2">
    <w:name w:val="Subtitle2"/>
    <w:basedOn w:val="Subtitle1"/>
    <w:next w:val="a"/>
    <w:rsid w:val="00CD7A81"/>
  </w:style>
  <w:style w:type="paragraph" w:customStyle="1" w:styleId="DocTitle">
    <w:name w:val="Doc_Title"/>
    <w:basedOn w:val="a"/>
    <w:rsid w:val="00CD7A81"/>
    <w:pPr>
      <w:jc w:val="center"/>
    </w:pPr>
    <w:rPr>
      <w:b/>
      <w:sz w:val="36"/>
    </w:rPr>
  </w:style>
  <w:style w:type="paragraph" w:customStyle="1" w:styleId="metaconfidentiality">
    <w:name w:val="meta_confidentiality"/>
    <w:basedOn w:val="a"/>
    <w:next w:val="a"/>
    <w:rsid w:val="0085104E"/>
    <w:pPr>
      <w:widowControl/>
      <w:spacing w:after="0"/>
    </w:pPr>
    <w:rPr>
      <w:rFonts w:cs="Tahoma"/>
      <w:lang w:val="de-DE" w:eastAsia="de-DE"/>
    </w:rPr>
  </w:style>
  <w:style w:type="paragraph" w:customStyle="1" w:styleId="Subtitle3">
    <w:name w:val="Subtitle3"/>
    <w:basedOn w:val="Subtitle2"/>
    <w:next w:val="Subtitle2"/>
    <w:rsid w:val="004254DC"/>
  </w:style>
  <w:style w:type="paragraph" w:customStyle="1" w:styleId="metaprojectname">
    <w:name w:val="meta_projectname"/>
    <w:basedOn w:val="a"/>
    <w:rsid w:val="000E7E42"/>
    <w:pPr>
      <w:widowControl/>
      <w:spacing w:after="0"/>
    </w:pPr>
    <w:rPr>
      <w:rFonts w:cs="Tahoma"/>
      <w:lang w:val="de-DE" w:eastAsia="de-DE"/>
    </w:rPr>
  </w:style>
  <w:style w:type="paragraph" w:customStyle="1" w:styleId="metaprojectnumber">
    <w:name w:val="meta_projectnumber"/>
    <w:basedOn w:val="a"/>
    <w:rsid w:val="000E7E42"/>
    <w:pPr>
      <w:widowControl/>
      <w:spacing w:after="0"/>
    </w:pPr>
    <w:rPr>
      <w:rFonts w:cs="Tahoma"/>
      <w:lang w:val="de-DE" w:eastAsia="de-DE"/>
    </w:rPr>
  </w:style>
  <w:style w:type="paragraph" w:customStyle="1" w:styleId="metadocversion">
    <w:name w:val="meta_docversion"/>
    <w:basedOn w:val="a"/>
    <w:rsid w:val="000E7E42"/>
    <w:pPr>
      <w:widowControl/>
      <w:spacing w:after="0"/>
    </w:pPr>
    <w:rPr>
      <w:rFonts w:cs="Tahoma"/>
      <w:lang w:val="de-DE" w:eastAsia="de-DE"/>
    </w:rPr>
  </w:style>
  <w:style w:type="paragraph" w:customStyle="1" w:styleId="metadocstate">
    <w:name w:val="meta_docstate"/>
    <w:basedOn w:val="a"/>
    <w:rsid w:val="000E7E42"/>
    <w:pPr>
      <w:widowControl/>
      <w:spacing w:after="0"/>
    </w:pPr>
    <w:rPr>
      <w:rFonts w:cs="Tahoma"/>
      <w:lang w:val="de-DE" w:eastAsia="de-DE"/>
    </w:rPr>
  </w:style>
  <w:style w:type="paragraph" w:customStyle="1" w:styleId="Kommentar">
    <w:name w:val="Kommentar"/>
    <w:basedOn w:val="a"/>
    <w:next w:val="a"/>
    <w:link w:val="KommentarZchn"/>
    <w:autoRedefine/>
    <w:rsid w:val="00E32389"/>
    <w:pPr>
      <w:keepNext/>
      <w:keepLines/>
      <w:widowControl/>
      <w:spacing w:before="120" w:after="120"/>
    </w:pPr>
    <w:rPr>
      <w:rFonts w:eastAsia="MS Mincho"/>
      <w:i/>
      <w:color w:val="0000FF"/>
      <w:szCs w:val="32"/>
      <w:lang w:val="en-GB"/>
    </w:rPr>
  </w:style>
  <w:style w:type="character" w:customStyle="1" w:styleId="KommentarZchn">
    <w:name w:val="Kommentar Zchn"/>
    <w:link w:val="Kommentar"/>
    <w:rsid w:val="00E32389"/>
    <w:rPr>
      <w:rFonts w:ascii="Tahoma" w:eastAsia="MS Mincho" w:hAnsi="Tahoma"/>
      <w:i/>
      <w:color w:val="0000FF"/>
      <w:szCs w:val="32"/>
      <w:lang w:val="en-GB" w:eastAsia="ja-JP"/>
    </w:rPr>
  </w:style>
  <w:style w:type="paragraph" w:customStyle="1" w:styleId="metadocdate">
    <w:name w:val="meta_docdate"/>
    <w:basedOn w:val="metadocversion"/>
    <w:rsid w:val="00A123BA"/>
  </w:style>
  <w:style w:type="table" w:styleId="ae">
    <w:name w:val="Table Grid"/>
    <w:basedOn w:val="a1"/>
    <w:rsid w:val="00BB19A8"/>
    <w:pPr>
      <w:spacing w:after="120"/>
    </w:pPr>
    <w:rPr>
      <w:rFonts w:ascii="Tahoma" w:eastAsia="MS Mincho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67" w:type="dxa"/>
      </w:tblCellMar>
    </w:tblPr>
    <w:tcPr>
      <w:tcMar>
        <w:top w:w="57" w:type="dxa"/>
        <w:left w:w="113" w:type="dxa"/>
        <w:bottom w:w="57" w:type="dxa"/>
      </w:tcMar>
    </w:tcPr>
    <w:tblStylePr w:type="firstRow">
      <w:pPr>
        <w:wordWrap/>
        <w:adjustRightInd/>
        <w:snapToGrid/>
        <w:spacing w:beforeLines="0" w:before="0" w:beforeAutospacing="0" w:afterLines="0" w:after="0" w:afterAutospacing="0" w:line="240" w:lineRule="auto"/>
        <w:contextualSpacing w:val="0"/>
        <w:jc w:val="left"/>
      </w:pPr>
      <w:rPr>
        <w:rFonts w:ascii="Calibri Light" w:hAnsi="Calibri Light"/>
        <w:b/>
        <w:i w:val="0"/>
        <w:sz w:val="20"/>
      </w:rPr>
    </w:tblStylePr>
    <w:tblStylePr w:type="firstCol"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7E6E6" w:themeFill="background2"/>
      </w:tcPr>
    </w:tblStylePr>
  </w:style>
  <w:style w:type="paragraph" w:customStyle="1" w:styleId="Title1">
    <w:name w:val="Title1"/>
    <w:basedOn w:val="a"/>
    <w:next w:val="a"/>
    <w:autoRedefine/>
    <w:rsid w:val="007435EB"/>
    <w:pPr>
      <w:keepNext/>
      <w:keepLines/>
      <w:widowControl/>
      <w:spacing w:before="2040" w:after="0"/>
      <w:jc w:val="center"/>
      <w:outlineLvl w:val="0"/>
    </w:pPr>
    <w:rPr>
      <w:rFonts w:eastAsia="MS Mincho"/>
      <w:b/>
      <w:sz w:val="48"/>
      <w:szCs w:val="32"/>
    </w:rPr>
  </w:style>
  <w:style w:type="table" w:customStyle="1" w:styleId="TabelleETAS">
    <w:name w:val="Tabelle ETAS"/>
    <w:basedOn w:val="a1"/>
    <w:rsid w:val="007435EB"/>
    <w:pPr>
      <w:keepNext/>
      <w:keepLines/>
    </w:pPr>
    <w:rPr>
      <w:rFonts w:ascii="Tahoma" w:eastAsia="MS Mincho" w:hAnsi="Tahoma"/>
    </w:rPr>
    <w:tblPr>
      <w:tblBorders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  <w:insideH w:val="single" w:sz="6" w:space="0" w:color="999999"/>
        <w:insideV w:val="single" w:sz="6" w:space="0" w:color="999999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</w:style>
  <w:style w:type="paragraph" w:styleId="af">
    <w:name w:val="Balloon Text"/>
    <w:basedOn w:val="a"/>
    <w:semiHidden/>
    <w:rsid w:val="007435EB"/>
    <w:pPr>
      <w:keepNext/>
      <w:keepLines/>
      <w:widowControl/>
      <w:spacing w:before="120" w:after="120"/>
    </w:pPr>
    <w:rPr>
      <w:rFonts w:eastAsia="MS Mincho" w:cs="Tahoma"/>
      <w:sz w:val="16"/>
      <w:szCs w:val="16"/>
    </w:rPr>
  </w:style>
  <w:style w:type="paragraph" w:customStyle="1" w:styleId="Normal16">
    <w:name w:val="Normal + 16"/>
    <w:basedOn w:val="a"/>
    <w:rsid w:val="007435EB"/>
    <w:pPr>
      <w:keepNext/>
      <w:keepLines/>
      <w:widowControl/>
      <w:spacing w:before="120" w:after="120"/>
    </w:pPr>
    <w:rPr>
      <w:rFonts w:eastAsia="MS Mincho"/>
      <w:sz w:val="32"/>
      <w:szCs w:val="32"/>
    </w:rPr>
  </w:style>
  <w:style w:type="paragraph" w:styleId="af0">
    <w:name w:val="annotation subject"/>
    <w:basedOn w:val="ac"/>
    <w:next w:val="ac"/>
    <w:semiHidden/>
    <w:rsid w:val="007435EB"/>
    <w:pPr>
      <w:keepNext/>
      <w:keepLines/>
      <w:widowControl/>
      <w:spacing w:before="120" w:after="120"/>
    </w:pPr>
    <w:rPr>
      <w:rFonts w:eastAsia="MS Mincho"/>
      <w:b/>
      <w:bCs/>
    </w:rPr>
  </w:style>
  <w:style w:type="paragraph" w:customStyle="1" w:styleId="FormatvorlageTabelleTahoma8Links0cmErsteZeile0cm">
    <w:name w:val="Formatvorlage Tabelle + Tahoma8 Links:  0 cm Erste Zeile:  0 cm"/>
    <w:basedOn w:val="a"/>
    <w:rsid w:val="007435EB"/>
    <w:pPr>
      <w:widowControl/>
      <w:tabs>
        <w:tab w:val="left" w:pos="497"/>
      </w:tabs>
      <w:spacing w:after="0" w:line="240" w:lineRule="atLeast"/>
    </w:pPr>
    <w:rPr>
      <w:spacing w:val="-5"/>
      <w:sz w:val="16"/>
      <w:szCs w:val="16"/>
    </w:rPr>
  </w:style>
  <w:style w:type="paragraph" w:customStyle="1" w:styleId="FormatvorlageTabelleLinks0cmErsteZeile0cm">
    <w:name w:val="Formatvorlage Tabelle + Links:  0 cm Erste Zeile:  0 cm"/>
    <w:basedOn w:val="a"/>
    <w:rsid w:val="007435EB"/>
    <w:pPr>
      <w:widowControl/>
      <w:tabs>
        <w:tab w:val="left" w:pos="497"/>
      </w:tabs>
      <w:spacing w:after="0" w:line="240" w:lineRule="atLeast"/>
    </w:pPr>
    <w:rPr>
      <w:spacing w:val="-5"/>
      <w:sz w:val="16"/>
      <w:szCs w:val="16"/>
    </w:rPr>
  </w:style>
  <w:style w:type="character" w:customStyle="1" w:styleId="FormatvorlageTahomaFett">
    <w:name w:val="Formatvorlage Tahoma Fett"/>
    <w:rsid w:val="007435EB"/>
    <w:rPr>
      <w:rFonts w:ascii="Tahoma" w:hAnsi="Tahoma"/>
      <w:b/>
      <w:bCs/>
      <w:sz w:val="20"/>
    </w:rPr>
  </w:style>
  <w:style w:type="paragraph" w:customStyle="1" w:styleId="FormatvorlageTabelleTahoma8ptLinks0cmErsteZeile0cm">
    <w:name w:val="Formatvorlage Tabelle + Tahoma 8 pt Links:  0 cm Erste Zeile:  0 cm"/>
    <w:basedOn w:val="Tabelle"/>
    <w:rsid w:val="007435EB"/>
    <w:pPr>
      <w:ind w:left="0"/>
    </w:pPr>
    <w:rPr>
      <w:rFonts w:cs="Tahoma"/>
      <w:sz w:val="16"/>
    </w:rPr>
  </w:style>
  <w:style w:type="paragraph" w:customStyle="1" w:styleId="FormatvorlageTabelleTahoma8ptZentriertLinks0cmErsteZeile">
    <w:name w:val="Formatvorlage Tabelle + Tahoma 8 pt Zentriert Links:  0 cm Erste Zeile:..."/>
    <w:basedOn w:val="Tabelle"/>
    <w:rsid w:val="007435EB"/>
    <w:pPr>
      <w:ind w:left="0"/>
      <w:jc w:val="center"/>
    </w:pPr>
    <w:rPr>
      <w:rFonts w:cs="Tahoma"/>
      <w:sz w:val="16"/>
    </w:rPr>
  </w:style>
  <w:style w:type="paragraph" w:customStyle="1" w:styleId="Formatvorlageberschrift1TahomaFett">
    <w:name w:val="Formatvorlage Überschrift 1 + Tahoma Fett"/>
    <w:basedOn w:val="1"/>
    <w:rsid w:val="007435EB"/>
    <w:pPr>
      <w:tabs>
        <w:tab w:val="clear" w:pos="568"/>
      </w:tabs>
      <w:ind w:left="0" w:firstLine="0"/>
    </w:pPr>
    <w:rPr>
      <w:bCs/>
    </w:rPr>
  </w:style>
  <w:style w:type="character" w:styleId="af1">
    <w:name w:val="FollowedHyperlink"/>
    <w:rsid w:val="007435EB"/>
    <w:rPr>
      <w:color w:val="800080"/>
      <w:u w:val="single"/>
    </w:rPr>
  </w:style>
  <w:style w:type="character" w:customStyle="1" w:styleId="description3">
    <w:name w:val="description3"/>
    <w:rsid w:val="00393C24"/>
    <w:rPr>
      <w:rFonts w:ascii="Arial" w:hAnsi="Arial" w:cs="Arial" w:hint="default"/>
      <w:color w:val="545454"/>
      <w:sz w:val="18"/>
      <w:szCs w:val="18"/>
    </w:rPr>
  </w:style>
  <w:style w:type="table" w:customStyle="1" w:styleId="Tabellenraster1">
    <w:name w:val="Tabellenraster1"/>
    <w:basedOn w:val="a1"/>
    <w:next w:val="ae"/>
    <w:uiPriority w:val="59"/>
    <w:rsid w:val="00586765"/>
    <w:rPr>
      <w:rFonts w:ascii="Calibri" w:eastAsia="SimSun" w:hAnsi="Calibri"/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rsid w:val="00B807A4"/>
  </w:style>
  <w:style w:type="paragraph" w:styleId="z-">
    <w:name w:val="HTML Top of Form"/>
    <w:basedOn w:val="a"/>
    <w:next w:val="a"/>
    <w:link w:val="z-Char"/>
    <w:hidden/>
    <w:rsid w:val="00BF6594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Char">
    <w:name w:val="z-양식의 맨 위 Char"/>
    <w:link w:val="z-"/>
    <w:rsid w:val="00BF6594"/>
    <w:rPr>
      <w:rFonts w:ascii="Arial" w:hAnsi="Arial" w:cs="Arial"/>
      <w:vanish/>
      <w:sz w:val="16"/>
      <w:szCs w:val="16"/>
      <w:lang w:eastAsia="ja-JP"/>
    </w:rPr>
  </w:style>
  <w:style w:type="paragraph" w:styleId="z-0">
    <w:name w:val="HTML Bottom of Form"/>
    <w:basedOn w:val="a"/>
    <w:next w:val="a"/>
    <w:link w:val="z-Char0"/>
    <w:hidden/>
    <w:rsid w:val="00BF6594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Char0">
    <w:name w:val="z-양식의 맨 아래 Char"/>
    <w:link w:val="z-0"/>
    <w:rsid w:val="00BF6594"/>
    <w:rPr>
      <w:rFonts w:ascii="Arial" w:hAnsi="Arial" w:cs="Arial"/>
      <w:vanish/>
      <w:sz w:val="16"/>
      <w:szCs w:val="16"/>
      <w:lang w:eastAsia="ja-JP"/>
    </w:rPr>
  </w:style>
  <w:style w:type="paragraph" w:styleId="af2">
    <w:name w:val="List Paragraph"/>
    <w:basedOn w:val="a"/>
    <w:uiPriority w:val="34"/>
    <w:qFormat/>
    <w:rsid w:val="004C3565"/>
    <w:pPr>
      <w:ind w:left="720"/>
      <w:contextualSpacing/>
    </w:pPr>
  </w:style>
  <w:style w:type="character" w:customStyle="1" w:styleId="3Char">
    <w:name w:val="제목 3 Char"/>
    <w:aliases w:val="head:3# Char"/>
    <w:basedOn w:val="a0"/>
    <w:link w:val="3"/>
    <w:rsid w:val="0079593F"/>
    <w:rPr>
      <w:rFonts w:ascii="Tahoma" w:hAnsi="Tahoma"/>
      <w:b/>
      <w:lang w:eastAsia="ja-JP"/>
    </w:rPr>
  </w:style>
  <w:style w:type="character" w:styleId="af3">
    <w:name w:val="Unresolved Mention"/>
    <w:basedOn w:val="a0"/>
    <w:uiPriority w:val="99"/>
    <w:unhideWhenUsed/>
    <w:rsid w:val="0098115C"/>
    <w:rPr>
      <w:color w:val="605E5C"/>
      <w:shd w:val="clear" w:color="auto" w:fill="E1DFDD"/>
    </w:rPr>
  </w:style>
  <w:style w:type="paragraph" w:styleId="af4">
    <w:name w:val="Revision"/>
    <w:hidden/>
    <w:uiPriority w:val="99"/>
    <w:semiHidden/>
    <w:rsid w:val="006E7C83"/>
    <w:rPr>
      <w:rFonts w:ascii="Tahoma" w:hAnsi="Tahoma"/>
      <w:lang w:eastAsia="ja-JP"/>
    </w:rPr>
  </w:style>
  <w:style w:type="paragraph" w:styleId="af5">
    <w:name w:val="Normal (Web)"/>
    <w:basedOn w:val="a"/>
    <w:uiPriority w:val="99"/>
    <w:unhideWhenUsed/>
    <w:rsid w:val="00AF5AC6"/>
    <w:pPr>
      <w:widowControl/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GB" w:eastAsia="en-GB"/>
    </w:rPr>
  </w:style>
  <w:style w:type="character" w:styleId="af6">
    <w:name w:val="Mention"/>
    <w:basedOn w:val="a0"/>
    <w:uiPriority w:val="99"/>
    <w:unhideWhenUsed/>
    <w:rsid w:val="00D77F21"/>
    <w:rPr>
      <w:color w:val="2B579A"/>
      <w:shd w:val="clear" w:color="auto" w:fill="E1DFDD"/>
    </w:rPr>
  </w:style>
  <w:style w:type="character" w:customStyle="1" w:styleId="Char0">
    <w:name w:val="메모 텍스트 Char"/>
    <w:basedOn w:val="a0"/>
    <w:link w:val="ac"/>
    <w:semiHidden/>
    <w:rsid w:val="00CA41D0"/>
    <w:rPr>
      <w:rFonts w:ascii="Tahoma" w:hAnsi="Tahoma"/>
      <w:lang w:eastAsia="ja-JP"/>
    </w:rPr>
  </w:style>
  <w:style w:type="paragraph" w:customStyle="1" w:styleId="Hint">
    <w:name w:val="Hint"/>
    <w:basedOn w:val="a"/>
    <w:link w:val="HintChar"/>
    <w:qFormat/>
    <w:rsid w:val="00DA5127"/>
    <w:pPr>
      <w:pBdr>
        <w:top w:val="single" w:sz="4" w:space="1" w:color="4472C4" w:themeColor="accent5"/>
        <w:left w:val="single" w:sz="4" w:space="4" w:color="4472C4" w:themeColor="accent5"/>
        <w:bottom w:val="single" w:sz="4" w:space="1" w:color="4472C4" w:themeColor="accent5"/>
        <w:right w:val="single" w:sz="4" w:space="4" w:color="4472C4" w:themeColor="accent5"/>
      </w:pBdr>
      <w:shd w:val="clear" w:color="auto" w:fill="FFF2CC" w:themeFill="accent4" w:themeFillTint="33"/>
      <w:spacing w:before="120"/>
      <w:ind w:left="567" w:right="567"/>
    </w:pPr>
    <w:rPr>
      <w:rFonts w:eastAsia="MS Mincho"/>
      <w:color w:val="0000FF"/>
      <w:szCs w:val="32"/>
      <w:lang w:val="en-GB"/>
    </w:rPr>
  </w:style>
  <w:style w:type="table" w:styleId="af7">
    <w:name w:val="Grid Table Light"/>
    <w:basedOn w:val="a1"/>
    <w:uiPriority w:val="40"/>
    <w:rsid w:val="0066793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intChar">
    <w:name w:val="Hint Char"/>
    <w:basedOn w:val="a0"/>
    <w:link w:val="Hint"/>
    <w:rsid w:val="00DA5127"/>
    <w:rPr>
      <w:rFonts w:ascii="Tahoma" w:eastAsia="MS Mincho" w:hAnsi="Tahoma"/>
      <w:color w:val="0000FF"/>
      <w:szCs w:val="32"/>
      <w:shd w:val="clear" w:color="auto" w:fill="FFF2CC" w:themeFill="accent4" w:themeFillTint="33"/>
      <w:lang w:val="en-GB" w:eastAsia="ja-JP"/>
    </w:rPr>
  </w:style>
  <w:style w:type="table" w:styleId="33">
    <w:name w:val="Plain Table 3"/>
    <w:basedOn w:val="a1"/>
    <w:uiPriority w:val="43"/>
    <w:rsid w:val="0066793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1">
    <w:name w:val="Grid Table 1 Light"/>
    <w:basedOn w:val="a1"/>
    <w:uiPriority w:val="46"/>
    <w:rsid w:val="0066793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-2">
    <w:name w:val="List Table 2 Accent 2"/>
    <w:basedOn w:val="a1"/>
    <w:uiPriority w:val="47"/>
    <w:rsid w:val="0066793F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customStyle="1" w:styleId="HintHidden">
    <w:name w:val="Hint Hidden"/>
    <w:basedOn w:val="Hint"/>
    <w:link w:val="HintHiddenChar"/>
    <w:qFormat/>
    <w:rsid w:val="00044E5B"/>
    <w:rPr>
      <w:vanish/>
    </w:rPr>
  </w:style>
  <w:style w:type="character" w:styleId="af8">
    <w:name w:val="Emphasis"/>
    <w:basedOn w:val="a0"/>
    <w:rsid w:val="003F7D08"/>
    <w:rPr>
      <w:i/>
      <w:iCs/>
    </w:rPr>
  </w:style>
  <w:style w:type="character" w:customStyle="1" w:styleId="HintHiddenChar">
    <w:name w:val="Hint Hidden Char"/>
    <w:basedOn w:val="HintChar"/>
    <w:link w:val="HintHidden"/>
    <w:rsid w:val="00044E5B"/>
    <w:rPr>
      <w:rFonts w:ascii="Tahoma" w:eastAsia="MS Mincho" w:hAnsi="Tahoma"/>
      <w:vanish/>
      <w:color w:val="0000FF"/>
      <w:szCs w:val="32"/>
      <w:shd w:val="clear" w:color="auto" w:fill="FFF2CC" w:themeFill="accent4" w:themeFillTint="33"/>
      <w:lang w:val="en-GB" w:eastAsia="ja-JP"/>
    </w:rPr>
  </w:style>
  <w:style w:type="character" w:styleId="af9">
    <w:name w:val="Placeholder Text"/>
    <w:basedOn w:val="a0"/>
    <w:uiPriority w:val="99"/>
    <w:semiHidden/>
    <w:rsid w:val="00061747"/>
    <w:rPr>
      <w:color w:val="808080"/>
    </w:rPr>
  </w:style>
  <w:style w:type="table" w:styleId="4-5">
    <w:name w:val="Grid Table 4 Accent 5"/>
    <w:basedOn w:val="a1"/>
    <w:uiPriority w:val="49"/>
    <w:rsid w:val="00B73085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Char">
    <w:name w:val="바닥글 Char"/>
    <w:basedOn w:val="a0"/>
    <w:link w:val="a4"/>
    <w:uiPriority w:val="99"/>
    <w:rsid w:val="00041622"/>
    <w:rPr>
      <w:rFonts w:ascii="Tahoma" w:hAnsi="Tahoma"/>
      <w:sz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3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6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8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6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8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2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4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5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8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2442">
      <w:bodyDiv w:val="1"/>
      <w:marLeft w:val="45"/>
      <w:marRight w:val="0"/>
      <w:marTop w:val="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1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2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1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2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94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2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3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2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57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2.bin"/><Relationship Id="rId2" Type="http://schemas.openxmlformats.org/officeDocument/2006/relationships/oleObject" Target="embeddings/oleObject1.bin"/><Relationship Id="rId1" Type="http://schemas.openxmlformats.org/officeDocument/2006/relationships/image" Target="media/image18.wmf"/><Relationship Id="rId4" Type="http://schemas.openxmlformats.org/officeDocument/2006/relationships/image" Target="media/image19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K1SNG\OneDrive%20-%20Bosch%20Group\&#49324;&#50857;&#51088;%20&#51648;&#51221;%20Office%20&#49436;&#49885;%20&#54028;&#51068;\DigitalCraft_KP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ddfa38-858a-4d46-93e3-aa5b2949500f">
      <Terms xmlns="http://schemas.microsoft.com/office/infopath/2007/PartnerControls"/>
    </lcf76f155ced4ddcb4097134ff3c332f>
    <TaxCatchAll xmlns="5c2224d2-8641-4f03-a526-1f525856562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E2CF3C5EE5124B981573B48A83C59A" ma:contentTypeVersion="17" ma:contentTypeDescription="Create a new document." ma:contentTypeScope="" ma:versionID="4b05d99f5ffec1d4ec5750b4842a6a8c">
  <xsd:schema xmlns:xsd="http://www.w3.org/2001/XMLSchema" xmlns:xs="http://www.w3.org/2001/XMLSchema" xmlns:p="http://schemas.microsoft.com/office/2006/metadata/properties" xmlns:ns2="d1ddfa38-858a-4d46-93e3-aa5b2949500f" xmlns:ns3="5c2224d2-8641-4f03-a526-1f525856562e" targetNamespace="http://schemas.microsoft.com/office/2006/metadata/properties" ma:root="true" ma:fieldsID="f47afeed01e4a6508e46ab48e8fc7f5a" ns2:_="" ns3:_="">
    <xsd:import namespace="d1ddfa38-858a-4d46-93e3-aa5b2949500f"/>
    <xsd:import namespace="5c2224d2-8641-4f03-a526-1f52585656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ddfa38-858a-4d46-93e3-aa5b294950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e50c28b-242c-4b51-be91-908d422433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2224d2-8641-4f03-a526-1f525856562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38ec9a1-b719-4ac0-bcbe-060a78d13a1d}" ma:internalName="TaxCatchAll" ma:showField="CatchAllData" ma:web="5c2224d2-8641-4f03-a526-1f52585656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78574E-EB89-450B-86B6-1CA94B5DF3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A21643-A64C-422C-9755-B6C99C947CB1}">
  <ds:schemaRefs>
    <ds:schemaRef ds:uri="http://schemas.microsoft.com/office/2006/metadata/properties"/>
    <ds:schemaRef ds:uri="http://schemas.microsoft.com/office/infopath/2007/PartnerControls"/>
    <ds:schemaRef ds:uri="d1ddfa38-858a-4d46-93e3-aa5b2949500f"/>
    <ds:schemaRef ds:uri="5c2224d2-8641-4f03-a526-1f525856562e"/>
  </ds:schemaRefs>
</ds:datastoreItem>
</file>

<file path=customXml/itemProps3.xml><?xml version="1.0" encoding="utf-8"?>
<ds:datastoreItem xmlns:ds="http://schemas.openxmlformats.org/officeDocument/2006/customXml" ds:itemID="{3C5F121C-A8D9-47C0-B5BC-420C882B5E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A7F2DD-B299-4155-B458-07AE5B6C28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ddfa38-858a-4d46-93e3-aa5b2949500f"/>
    <ds:schemaRef ds:uri="5c2224d2-8641-4f03-a526-1f52585656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DigitalCraft_KP</Template>
  <TotalTime>212</TotalTime>
  <Pages>14</Pages>
  <Words>1590</Words>
  <Characters>6349</Characters>
  <Application>Microsoft Office Word</Application>
  <DocSecurity>0</DocSecurity>
  <Lines>52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Manager>ETAS/QMS-EU1</Manager>
  <Company>ETAS</Company>
  <LinksUpToDate>false</LinksUpToDate>
  <CharactersWithSpaces>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 Kyoungwon (ETAS/SPA-SEC)</dc:creator>
  <cp:keywords/>
  <dc:description/>
  <cp:lastModifiedBy>Park Kyoungwon (ETAS/CHY)</cp:lastModifiedBy>
  <cp:revision>32</cp:revision>
  <cp:lastPrinted>2004-10-14T19:44:00Z</cp:lastPrinted>
  <dcterms:created xsi:type="dcterms:W3CDTF">2025-09-18T01:32:00Z</dcterms:created>
  <dcterms:modified xsi:type="dcterms:W3CDTF">2025-09-18T05:06:00Z</dcterms:modified>
  <cp:category>Template</cp:category>
  <cp:contentStatus>Draft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_Name">
    <vt:lpwstr>Statement of Work</vt:lpwstr>
  </property>
  <property fmtid="{D5CDD505-2E9C-101B-9397-08002B2CF9AE}" pid="3" name="Template_Version">
    <vt:lpwstr>V1.1.0</vt:lpwstr>
  </property>
  <property fmtid="{D5CDD505-2E9C-101B-9397-08002B2CF9AE}" pid="4" name="Template_DateOfIssue">
    <vt:lpwstr>18.09.02</vt:lpwstr>
  </property>
  <property fmtid="{D5CDD505-2E9C-101B-9397-08002B2CF9AE}" pid="5" name="Template_Storage">
    <vt:lpwstr>Template_Storage</vt:lpwstr>
  </property>
  <property fmtid="{D5CDD505-2E9C-101B-9397-08002B2CF9AE}" pid="6" name="Doc_Name">
    <vt:lpwstr>Doc_Name</vt:lpwstr>
  </property>
  <property fmtid="{D5CDD505-2E9C-101B-9397-08002B2CF9AE}" pid="7" name="Doc_Version">
    <vt:lpwstr>Doc_Version</vt:lpwstr>
  </property>
  <property fmtid="{D5CDD505-2E9C-101B-9397-08002B2CF9AE}" pid="8" name="Doc_Owner">
    <vt:lpwstr>Doc_Owner</vt:lpwstr>
  </property>
  <property fmtid="{D5CDD505-2E9C-101B-9397-08002B2CF9AE}" pid="9" name="Doc_Classification">
    <vt:lpwstr>{Public, ETAS Internal, ETAS Confidential, ETAS Strictly Confidential}</vt:lpwstr>
  </property>
  <property fmtid="{D5CDD505-2E9C-101B-9397-08002B2CF9AE}" pid="10" name="Doc_ProjectNumber">
    <vt:lpwstr>Doc_ProjectNumber</vt:lpwstr>
  </property>
  <property fmtid="{D5CDD505-2E9C-101B-9397-08002B2CF9AE}" pid="11" name="Doc_Status">
    <vt:lpwstr>{Draft, In Review, Released, Inactive}</vt:lpwstr>
  </property>
  <property fmtid="{D5CDD505-2E9C-101B-9397-08002B2CF9AE}" pid="12" name="Doc_ReleasedBy">
    <vt:lpwstr>Doc_ReleasedBy</vt:lpwstr>
  </property>
  <property fmtid="{D5CDD505-2E9C-101B-9397-08002B2CF9AE}" pid="13" name="Doc_ReleaseDate">
    <vt:lpwstr>Doc_ReleaseDate</vt:lpwstr>
  </property>
  <property fmtid="{D5CDD505-2E9C-101B-9397-08002B2CF9AE}" pid="14" name="Template_ShortName">
    <vt:lpwstr>Template_ShortName</vt:lpwstr>
  </property>
  <property fmtid="{D5CDD505-2E9C-101B-9397-08002B2CF9AE}" pid="15" name="ContentTypeId">
    <vt:lpwstr>0x01010054E2CF3C5EE5124B981573B48A83C59A</vt:lpwstr>
  </property>
  <property fmtid="{D5CDD505-2E9C-101B-9397-08002B2CF9AE}" pid="16" name="Status">
    <vt:lpwstr>Draft</vt:lpwstr>
  </property>
  <property fmtid="{D5CDD505-2E9C-101B-9397-08002B2CF9AE}" pid="17" name="MediaServiceImageTags">
    <vt:lpwstr/>
  </property>
</Properties>
</file>